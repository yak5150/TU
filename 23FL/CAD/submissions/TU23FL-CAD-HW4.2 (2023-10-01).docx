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2B90D820" w14:textId="77777777" w:rsidTr="00A43A5B">
        <w:trPr>
          <w:cantSplit/>
          <w:trHeight w:val="4488"/>
        </w:trPr>
        <w:tc>
          <w:tcPr>
            <w:tcW w:w="6285" w:type="dxa"/>
          </w:tcPr>
          <w:p w14:paraId="0DE31CB1" w14:textId="16A022CC" w:rsidR="00F448BC" w:rsidRDefault="00E33218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63B731" wp14:editId="56B6876C">
                  <wp:extent cx="3853815" cy="2171700"/>
                  <wp:effectExtent l="0" t="0" r="0" b="0"/>
                  <wp:docPr id="2140866394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0866394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40E6EF33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5CD065B3" w14:textId="45A5557D" w:rsidR="00B77317" w:rsidRPr="00CD1539" w:rsidRDefault="00E33218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TU23FL-CAD-HW4.2</w:t>
                  </w:r>
                </w:p>
                <w:p w14:paraId="41DA7518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74CAF73A" w14:textId="53E84CDE" w:rsidR="00B77317" w:rsidRPr="00CD1539" w:rsidRDefault="00E33218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Monday, October 2,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Jakob Werle</w:t>
                  </w:r>
                </w:p>
                <w:p w14:paraId="297B6049" w14:textId="5D72D83E" w:rsidR="00B77317" w:rsidRPr="00CD1539" w:rsidRDefault="00E33218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Jakob Werle</w:t>
                  </w:r>
                </w:p>
                <w:p w14:paraId="7D299FDD" w14:textId="0FE8B996" w:rsidR="00B77317" w:rsidRPr="006A441F" w:rsidRDefault="00E33218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68FA7414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76735290" w14:textId="06236831" w:rsidR="00B77317" w:rsidRDefault="00E33218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2F99AF89" w14:textId="262CA7F8" w:rsidR="00E33218" w:rsidRDefault="001041F1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47101481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_Toc147101481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1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5EFE95F" w14:textId="21D73463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82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_Toc147101482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2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FD8A9BE" w14:textId="77BB62D4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83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_Toc147101483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3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5F4BBC2" w14:textId="190992B6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84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_Toc147101484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5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8D3E43B" w14:textId="38F74944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85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_Toc147101485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6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3E794B5" w14:textId="35C13D30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86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_Toc147101486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6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640C575" w14:textId="51FF0CEE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87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_Toc147101487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7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DE41450" w14:textId="66185BDB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88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_Toc147101488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8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1EC0FD0" w14:textId="1A10C781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89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_Toc147101489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8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82774BA" w14:textId="096366CF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90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_Toc147101490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8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CB5FF6E" w14:textId="16CEBCB6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91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_Toc147101491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8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D14DC2E" w14:textId="5830A92D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92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_Toc147101492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9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44F938B" w14:textId="22D3224A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93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_Toc147101493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10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BDC3C99" w14:textId="1510E5AA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94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_Toc147101494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11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B0D9239" w14:textId="36E653AB" w:rsidR="00E33218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7101495" w:history="1">
                        <w:r w:rsidR="00E33218" w:rsidRPr="00097608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E33218">
                          <w:rPr>
                            <w:noProof/>
                            <w:webHidden/>
                          </w:rPr>
                          <w:tab/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3218">
                          <w:rPr>
                            <w:noProof/>
                            <w:webHidden/>
                          </w:rPr>
                          <w:instrText xml:space="preserve"> PAGEREF _Toc147101495 \h </w:instrText>
                        </w:r>
                        <w:r w:rsidR="00E33218">
                          <w:rPr>
                            <w:noProof/>
                            <w:webHidden/>
                          </w:rPr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3218">
                          <w:rPr>
                            <w:noProof/>
                            <w:webHidden/>
                          </w:rPr>
                          <w:t>14</w:t>
                        </w:r>
                        <w:r w:rsidR="00E33218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13352C0" w14:textId="12AF69FB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B44056B" w14:textId="77777777" w:rsidR="00F448BC" w:rsidRDefault="00F448BC" w:rsidP="00A5373F"/>
        </w:tc>
      </w:tr>
      <w:tr w:rsidR="00F448BC" w14:paraId="642A6DD1" w14:textId="77777777" w:rsidTr="00BE081A">
        <w:trPr>
          <w:cantSplit/>
          <w:trHeight w:val="3924"/>
        </w:trPr>
        <w:tc>
          <w:tcPr>
            <w:tcW w:w="6285" w:type="dxa"/>
          </w:tcPr>
          <w:p w14:paraId="6EC02002" w14:textId="76ECAF9A" w:rsidR="00C27B5D" w:rsidRDefault="00E33218" w:rsidP="00C27B5D">
            <w:pPr>
              <w:pStyle w:val="Heading1"/>
            </w:pPr>
            <w:bookmarkStart w:id="0" w:name="_Toc147101481"/>
            <w:r>
              <w:t>Description</w:t>
            </w:r>
            <w:bookmarkEnd w:id="0"/>
          </w:p>
          <w:p w14:paraId="5B98EB81" w14:textId="7F87760C" w:rsidR="00F448BC" w:rsidRPr="00E65D6E" w:rsidRDefault="00E33218" w:rsidP="00FF408C">
            <w:r>
              <w:t>No Data</w:t>
            </w:r>
          </w:p>
        </w:tc>
        <w:tc>
          <w:tcPr>
            <w:tcW w:w="4713" w:type="dxa"/>
            <w:vMerge/>
          </w:tcPr>
          <w:p w14:paraId="148F9A98" w14:textId="77777777" w:rsidR="00F448BC" w:rsidRPr="00A33AA4" w:rsidRDefault="00F448BC" w:rsidP="00840CC7">
            <w:pPr>
              <w:pStyle w:val="TOC3"/>
            </w:pPr>
          </w:p>
        </w:tc>
      </w:tr>
    </w:tbl>
    <w:p w14:paraId="4AC3D865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6F5E8DB2" w14:textId="77777777" w:rsidTr="00DD03CF">
        <w:tc>
          <w:tcPr>
            <w:tcW w:w="11016" w:type="dxa"/>
          </w:tcPr>
          <w:p w14:paraId="565182FE" w14:textId="51944D6B" w:rsidR="00343025" w:rsidRDefault="00E33218" w:rsidP="00343025">
            <w:pPr>
              <w:pStyle w:val="Heading1"/>
            </w:pPr>
            <w:bookmarkStart w:id="1" w:name="_Toc147101482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78E11E91" w14:textId="1D811C7B" w:rsidR="00A96F2C" w:rsidRDefault="00A96F2C" w:rsidP="00A96F2C"/>
        </w:tc>
      </w:tr>
    </w:tbl>
    <w:p w14:paraId="196ECA98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147C71EE" w14:textId="77777777" w:rsidTr="00ED5A01">
        <w:tc>
          <w:tcPr>
            <w:tcW w:w="11016" w:type="dxa"/>
          </w:tcPr>
          <w:p w14:paraId="4A5EF678" w14:textId="73E99308" w:rsidR="00FF408C" w:rsidRDefault="00E33218" w:rsidP="00FF408C">
            <w:pPr>
              <w:pStyle w:val="Heading1"/>
            </w:pPr>
            <w:bookmarkStart w:id="5" w:name="_Toc147101483"/>
            <w:r>
              <w:lastRenderedPageBreak/>
              <w:t>Model Information</w:t>
            </w:r>
            <w:bookmarkEnd w:id="5"/>
          </w:p>
          <w:p w14:paraId="38223DD9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66C36AC2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13B460D5" w14:textId="77777777" w:rsidTr="00077EA0">
                    <w:tc>
                      <w:tcPr>
                        <w:tcW w:w="8640" w:type="dxa"/>
                      </w:tcPr>
                      <w:p w14:paraId="14AB8906" w14:textId="5502AB04" w:rsidR="00077EA0" w:rsidRDefault="00E33218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 wp14:anchorId="62678AF3" wp14:editId="37CD36A7">
                              <wp:extent cx="5349240" cy="3298825"/>
                              <wp:effectExtent l="0" t="0" r="3810" b="0"/>
                              <wp:docPr id="965802349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65802349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2988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9F380F5" w14:textId="7E9BB24B" w:rsidR="00C16188" w:rsidRDefault="00E33218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TU23FL-CAD-HW4.2</w:t>
                  </w:r>
                </w:p>
                <w:p w14:paraId="5DA6E59C" w14:textId="0FA5EF02" w:rsidR="00C16188" w:rsidRDefault="00E33218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224CED" w14:paraId="5C215DF5" w14:textId="77777777" w:rsidTr="003F22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966E9BA" w14:textId="7A4F6F20" w:rsidR="00224CED" w:rsidRDefault="00E33218" w:rsidP="00C16188"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Beam Bodies:</w:t>
                  </w:r>
                </w:p>
              </w:tc>
            </w:tr>
            <w:tr w:rsidR="004B3022" w14:paraId="4B8DE6C6" w14:textId="77777777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1E7499" w14:textId="132D7BBB" w:rsidR="004B3022" w:rsidRDefault="00E33218" w:rsidP="003E0E80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6BB6F9" w14:textId="6DAB6140" w:rsidR="004B3022" w:rsidRDefault="00E33218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Formulation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D573A6F" w14:textId="4D621DE4" w:rsidR="004B3022" w:rsidRDefault="00E33218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6699534" w14:textId="4A7B4856" w:rsidR="004B3022" w:rsidRDefault="00E33218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E33218" w14:paraId="69A3439E" w14:textId="77777777" w:rsidTr="00B9280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384F04" w14:textId="1E79842C" w:rsidR="00E33218" w:rsidRDefault="00E33218" w:rsidP="00B9280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6(Boss-Extrude5)</w:t>
                  </w:r>
                </w:p>
                <w:p w14:paraId="223BF1FF" w14:textId="1488C064" w:rsidR="00E33218" w:rsidRDefault="00E33218" w:rsidP="00B9280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D49877B" wp14:editId="6862F7E7">
                        <wp:extent cx="1562735" cy="963930"/>
                        <wp:effectExtent l="0" t="0" r="0" b="7620"/>
                        <wp:docPr id="1746885483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46885483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3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BF7730" w14:textId="72D98D1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A28861F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Standard-Custom</w:t>
                  </w:r>
                </w:p>
                <w:p w14:paraId="29BFBC34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6in^2</w:t>
                  </w:r>
                </w:p>
                <w:p w14:paraId="1826AC56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Length:48in</w:t>
                  </w:r>
                </w:p>
                <w:p w14:paraId="19EB0DAB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Volume:288in^3</w:t>
                  </w:r>
                </w:p>
                <w:p w14:paraId="4192ECB2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Density:0.101518lb/in^3</w:t>
                  </w:r>
                </w:p>
                <w:p w14:paraId="60C8CB95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Mass:29.2371lb</w:t>
                  </w:r>
                </w:p>
                <w:p w14:paraId="638C10F7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Weight:29.2173lbf</w:t>
                  </w:r>
                </w:p>
                <w:p w14:paraId="7C4C5C14" w14:textId="12370373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FFEFDE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C:\Users\jakob\software\TU\23FL\CAD\HW4.2\TU23FL-CAD-HW4.2.SLDPRT</w:t>
                  </w:r>
                </w:p>
                <w:p w14:paraId="18755DFC" w14:textId="70A1DE8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2 01:03:28 2023</w:t>
                  </w:r>
                </w:p>
              </w:tc>
            </w:tr>
            <w:tr w:rsidR="00E33218" w14:paraId="3FCB303F" w14:textId="77777777" w:rsidTr="00B9280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65F1A5" w14:textId="5F21CD38" w:rsidR="00E33218" w:rsidRDefault="00E33218" w:rsidP="00B9280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7(Boss-Extrude1)</w:t>
                  </w:r>
                </w:p>
                <w:p w14:paraId="5CF41A56" w14:textId="319F379D" w:rsidR="00E33218" w:rsidRDefault="00E33218" w:rsidP="00B9280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4255249" wp14:editId="14CF1B9C">
                        <wp:extent cx="1562735" cy="963930"/>
                        <wp:effectExtent l="0" t="0" r="0" b="7620"/>
                        <wp:docPr id="190529203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0529203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3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A33574" w14:textId="34C80D62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850097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Standard-Custom</w:t>
                  </w:r>
                </w:p>
                <w:p w14:paraId="5DB269DA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6in^2</w:t>
                  </w:r>
                </w:p>
                <w:p w14:paraId="5E7B6F95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Length:48in</w:t>
                  </w:r>
                </w:p>
                <w:p w14:paraId="53FCB3CE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Volume:288in^3</w:t>
                  </w:r>
                </w:p>
                <w:p w14:paraId="04BA4F1A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Density:0.101518lb/in^3</w:t>
                  </w:r>
                </w:p>
                <w:p w14:paraId="1BEC3CB1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Mass:29.2371lb</w:t>
                  </w:r>
                </w:p>
                <w:p w14:paraId="6539E2DB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Weight:29.2173lbf</w:t>
                  </w:r>
                </w:p>
                <w:p w14:paraId="5F465F4E" w14:textId="50E11044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B2DED3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C:\Users\jakob\software\TU\23FL\CAD\HW4.2\TU23FL-CAD-HW4.2.SLDPRT</w:t>
                  </w:r>
                </w:p>
                <w:p w14:paraId="29C32E12" w14:textId="0A1B0924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2 01:03:28 2023</w:t>
                  </w:r>
                </w:p>
              </w:tc>
            </w:tr>
            <w:tr w:rsidR="00E33218" w14:paraId="7EAEFE8A" w14:textId="77777777" w:rsidTr="00B9280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106B434" w14:textId="485A4FC4" w:rsidR="00E33218" w:rsidRDefault="00E33218" w:rsidP="00B92807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8(Boss-Extrude6)</w:t>
                  </w:r>
                </w:p>
                <w:p w14:paraId="293C2E7F" w14:textId="166BFA47" w:rsidR="00E33218" w:rsidRDefault="00E33218" w:rsidP="00B92807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76D2167" wp14:editId="18306CEA">
                        <wp:extent cx="1562735" cy="963930"/>
                        <wp:effectExtent l="0" t="0" r="0" b="7620"/>
                        <wp:docPr id="479121414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9121414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3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D07E81" w14:textId="2A66B00C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D6FF03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Standard-Custom</w:t>
                  </w:r>
                </w:p>
                <w:p w14:paraId="4C1109A5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6in^2</w:t>
                  </w:r>
                </w:p>
                <w:p w14:paraId="0FB9818E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Length:60in</w:t>
                  </w:r>
                </w:p>
                <w:p w14:paraId="0F8698BA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Volume:360in^3</w:t>
                  </w:r>
                </w:p>
                <w:p w14:paraId="75FC1799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Density:0.101518lb/in^3</w:t>
                  </w:r>
                </w:p>
                <w:p w14:paraId="324CBB6D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Mass:36.5464lb</w:t>
                  </w:r>
                </w:p>
                <w:p w14:paraId="72C32313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Weight:36.5216lbf</w:t>
                  </w:r>
                </w:p>
                <w:p w14:paraId="4D91CF76" w14:textId="44BF1CDD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698D63" w14:textId="77777777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C:\Users\jakob\software\TU\23FL\CAD\HW4.2\TU23FL-CAD-HW4.2.SLDPRT</w:t>
                  </w:r>
                </w:p>
                <w:p w14:paraId="6DD0CF56" w14:textId="0C61E5A9" w:rsidR="00E33218" w:rsidRDefault="00E33218" w:rsidP="00B9280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2 01:03:28 2023</w:t>
                  </w:r>
                </w:p>
              </w:tc>
            </w:tr>
            <w:tr w:rsidR="004B3022" w14:paraId="70829562" w14:textId="77777777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DB0F93" w14:textId="64D43761" w:rsidR="003E0E80" w:rsidRDefault="00E33218" w:rsidP="003E0E8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SolidBody 9(Boss-Extrude7)</w:t>
                  </w:r>
                </w:p>
                <w:p w14:paraId="77F1457A" w14:textId="113C8F1C" w:rsidR="004B3022" w:rsidRDefault="00E33218" w:rsidP="003E0E8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B4AEB87" wp14:editId="43FE91E9">
                        <wp:extent cx="1562735" cy="963930"/>
                        <wp:effectExtent l="0" t="0" r="0" b="7620"/>
                        <wp:docPr id="1054181145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4181145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63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0359AB" w14:textId="661149E0" w:rsidR="004B3022" w:rsidRDefault="00E33218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5D214B" w14:textId="77777777" w:rsidR="00E33218" w:rsidRDefault="00E33218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Standard-Custom</w:t>
                  </w:r>
                </w:p>
                <w:p w14:paraId="4CF547CC" w14:textId="77777777" w:rsidR="00E33218" w:rsidRDefault="00E33218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6in^2</w:t>
                  </w:r>
                </w:p>
                <w:p w14:paraId="69BE7895" w14:textId="77777777" w:rsidR="00E33218" w:rsidRDefault="00E33218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Length:60in</w:t>
                  </w:r>
                </w:p>
                <w:p w14:paraId="5E5DFAA9" w14:textId="77777777" w:rsidR="00E33218" w:rsidRDefault="00E33218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Volume:360in^3</w:t>
                  </w:r>
                </w:p>
                <w:p w14:paraId="21B2B5D5" w14:textId="77777777" w:rsidR="00E33218" w:rsidRDefault="00E33218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Density:0.101518lb/in^3</w:t>
                  </w:r>
                </w:p>
                <w:p w14:paraId="0E45F281" w14:textId="77777777" w:rsidR="00E33218" w:rsidRDefault="00E33218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Mass:36.5464lb</w:t>
                  </w:r>
                </w:p>
                <w:p w14:paraId="1D9E83FD" w14:textId="77777777" w:rsidR="00E33218" w:rsidRDefault="00E33218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Weight:36.5216lbf</w:t>
                  </w:r>
                </w:p>
                <w:p w14:paraId="6193FB2B" w14:textId="2C74F317" w:rsidR="004B3022" w:rsidRDefault="004B3022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9F7926A" w14:textId="77777777" w:rsidR="00E33218" w:rsidRDefault="00E33218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C:\Users\jakob\software\TU\23FL\CAD\HW4.2\TU23FL-CAD-HW4.2.SLDPRT</w:t>
                  </w:r>
                </w:p>
                <w:p w14:paraId="051778D1" w14:textId="09B8D09E" w:rsidR="004B3022" w:rsidRDefault="00E33218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 2 01:03:28 2023</w:t>
                  </w:r>
                </w:p>
              </w:tc>
            </w:tr>
          </w:tbl>
          <w:p w14:paraId="55756A50" w14:textId="4CF08F1E" w:rsidR="00FF408C" w:rsidRDefault="00FF408C" w:rsidP="00A96F2C"/>
        </w:tc>
      </w:tr>
    </w:tbl>
    <w:p w14:paraId="052B7C66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0683090F" w14:textId="77777777" w:rsidTr="005E294F">
        <w:tc>
          <w:tcPr>
            <w:tcW w:w="11016" w:type="dxa"/>
          </w:tcPr>
          <w:p w14:paraId="70500CB9" w14:textId="374CBF95" w:rsidR="00B35001" w:rsidRPr="00B35001" w:rsidRDefault="00E33218" w:rsidP="00B35001">
            <w:pPr>
              <w:pStyle w:val="Heading1"/>
            </w:pPr>
            <w:bookmarkStart w:id="6" w:name="_Toc147101484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76"/>
              <w:gridCol w:w="5362"/>
            </w:tblGrid>
            <w:tr w:rsidR="00B35001" w14:paraId="2F36F15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0513D6" w14:textId="4431742C" w:rsidR="00B35001" w:rsidRDefault="00E33218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D6D1AF" w14:textId="6D4F7343" w:rsidR="00B35001" w:rsidRDefault="00E3321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Jakob Werle</w:t>
                  </w:r>
                </w:p>
              </w:tc>
            </w:tr>
            <w:tr w:rsidR="00E33218" w14:paraId="0F0F77F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71A62A" w14:textId="5F79219B" w:rsidR="00E33218" w:rsidRDefault="00E33218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008587" w14:textId="450B14F8" w:rsidR="00E33218" w:rsidRDefault="00E3321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E33218" w14:paraId="2366116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503BAE" w14:textId="1DB6DCD6" w:rsidR="00E33218" w:rsidRDefault="00E33218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0E808B" w14:textId="0B42C29B" w:rsidR="00E33218" w:rsidRDefault="00E3321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  <w:tr w:rsidR="00E33218" w14:paraId="0CFBC82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3F20BC" w14:textId="3239FA8D" w:rsidR="00E33218" w:rsidRDefault="00E33218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D7B306" w14:textId="754DB528" w:rsidR="00E33218" w:rsidRDefault="00E3321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E33218" w14:paraId="55B97DD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01AC1B" w14:textId="481E74E8" w:rsidR="00E33218" w:rsidRDefault="00E33218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3433F2" w14:textId="5377B827" w:rsidR="00E33218" w:rsidRDefault="00E3321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33218" w14:paraId="48BD8D0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13933D" w14:textId="2AD7C29F" w:rsidR="00E33218" w:rsidRDefault="00E33218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045F01" w14:textId="32522461" w:rsidR="00E33218" w:rsidRDefault="00E3321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33218" w14:paraId="23FE799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D4D8E3" w14:textId="748BBFA4" w:rsidR="00E33218" w:rsidRDefault="00E33218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916C8E" w14:textId="3043E759" w:rsidR="00E33218" w:rsidRDefault="00E3321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33218" w14:paraId="3DC94CF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032DA0" w14:textId="6E9A049B" w:rsidR="00E33218" w:rsidRDefault="00E33218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FA422C" w14:textId="25AF9197" w:rsidR="00E33218" w:rsidRDefault="00E3321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E33218" w14:paraId="01A2ADC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2077C8" w14:textId="58F10A66" w:rsidR="00E33218" w:rsidRDefault="00E33218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A0106A" w14:textId="3228CEDD" w:rsidR="00E33218" w:rsidRDefault="00E3321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33218" w14:paraId="499FA2C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45F050" w14:textId="0C33F7C6" w:rsidR="00E33218" w:rsidRDefault="00E33218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2103E7" w14:textId="40B50DBE" w:rsidR="00E33218" w:rsidRDefault="00E3321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E33218" w14:paraId="53979C1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AF0D5E" w14:textId="7A4C424C" w:rsidR="00E33218" w:rsidRDefault="00E33218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A0883F" w14:textId="5A9847EE" w:rsidR="00E33218" w:rsidRDefault="00E3321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</w:t>
                  </w:r>
                  <w:proofErr w:type="spellStart"/>
                  <w:r>
                    <w:t>jakob</w:t>
                  </w:r>
                  <w:proofErr w:type="spellEnd"/>
                  <w:r>
                    <w:t>\software\TU\23FL\CAD\HW4.2)</w:t>
                  </w:r>
                </w:p>
              </w:tc>
            </w:tr>
          </w:tbl>
          <w:p w14:paraId="7C2730AB" w14:textId="629971F2" w:rsidR="005E294F" w:rsidRDefault="005E294F" w:rsidP="00A96F2C"/>
        </w:tc>
      </w:tr>
      <w:bookmarkEnd w:id="2"/>
      <w:bookmarkEnd w:id="3"/>
      <w:bookmarkEnd w:id="4"/>
    </w:tbl>
    <w:p w14:paraId="6BFF3E84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347F962E" w14:textId="77777777" w:rsidTr="00E80CD9">
        <w:tc>
          <w:tcPr>
            <w:tcW w:w="11016" w:type="dxa"/>
          </w:tcPr>
          <w:p w14:paraId="3A0E4564" w14:textId="4B1B9E6B" w:rsidR="00F33129" w:rsidRPr="00B35001" w:rsidRDefault="00E33218" w:rsidP="000A7C6B">
            <w:pPr>
              <w:pStyle w:val="Heading1"/>
            </w:pPr>
            <w:bookmarkStart w:id="7" w:name="_Toc147101485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88"/>
              <w:gridCol w:w="5250"/>
            </w:tblGrid>
            <w:tr w:rsidR="00F33129" w14:paraId="4B282E7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88D57C" w14:textId="7E19ADAE" w:rsidR="00F33129" w:rsidRDefault="00E33218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72CCD1" w14:textId="4EBD735C" w:rsidR="00F33129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English (IPS)</w:t>
                  </w:r>
                </w:p>
              </w:tc>
            </w:tr>
            <w:tr w:rsidR="00E33218" w14:paraId="236E7DC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541696" w14:textId="60DCD219" w:rsidR="00E33218" w:rsidRDefault="00E33218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F33CC1" w14:textId="127504DE" w:rsidR="00E33218" w:rsidRDefault="00E33218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</w:t>
                  </w:r>
                </w:p>
              </w:tc>
            </w:tr>
            <w:tr w:rsidR="00E33218" w14:paraId="0F93BE1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4BF60F" w14:textId="31F0F743" w:rsidR="00E33218" w:rsidRDefault="00E33218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72B9F86" w14:textId="044A9CEF" w:rsidR="00E33218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Fahrenheit</w:t>
                  </w:r>
                </w:p>
              </w:tc>
            </w:tr>
            <w:tr w:rsidR="00E33218" w14:paraId="069F436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F6E16B" w14:textId="26E96F1B" w:rsidR="00E33218" w:rsidRDefault="00E33218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32882F" w14:textId="64582A7C" w:rsidR="00E33218" w:rsidRDefault="00E33218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Hertz</w:t>
                  </w:r>
                </w:p>
              </w:tc>
            </w:tr>
            <w:tr w:rsidR="00E33218" w14:paraId="3FF6E95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A2D085" w14:textId="7E639343" w:rsidR="00E33218" w:rsidRDefault="00E33218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26577C" w14:textId="4D15628E" w:rsidR="00E33218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psi</w:t>
                  </w:r>
                </w:p>
              </w:tc>
            </w:tr>
          </w:tbl>
          <w:p w14:paraId="7A8DFF14" w14:textId="0C85CCA8" w:rsidR="00F33129" w:rsidRDefault="00F33129" w:rsidP="000A7C6B"/>
        </w:tc>
      </w:tr>
    </w:tbl>
    <w:p w14:paraId="1DB13C8D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52C38123" w14:textId="77777777" w:rsidTr="005273D5">
        <w:trPr>
          <w:trHeight w:val="4158"/>
        </w:trPr>
        <w:tc>
          <w:tcPr>
            <w:tcW w:w="11136" w:type="dxa"/>
          </w:tcPr>
          <w:p w14:paraId="336CBEE5" w14:textId="67D198A3" w:rsidR="00E80CD9" w:rsidRPr="00AC3438" w:rsidRDefault="00E33218" w:rsidP="000A7C6B">
            <w:pPr>
              <w:pStyle w:val="Heading1"/>
            </w:pPr>
            <w:bookmarkStart w:id="8" w:name="_Toc147101486"/>
            <w:bookmarkStart w:id="9" w:name="_Toc243733144"/>
            <w:bookmarkStart w:id="10" w:name="_Toc245020112"/>
            <w:bookmarkStart w:id="11" w:name="_Toc245020144"/>
            <w:r>
              <w:t>Material Properties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77BE8F89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E43094" w14:textId="2D5E5A8C" w:rsidR="00E80CD9" w:rsidRPr="003E6C57" w:rsidRDefault="00E33218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628925A" w14:textId="664B76E9" w:rsidR="00E80CD9" w:rsidRPr="003E6C57" w:rsidRDefault="00E33218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D8378D0" w14:textId="2450FC53" w:rsidR="00E80CD9" w:rsidRPr="003E6C57" w:rsidRDefault="00E33218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3BB82BF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64958203" w14:textId="2BC2747B" w:rsidR="00E80CD9" w:rsidRPr="00577134" w:rsidRDefault="00E33218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DFB549F" wp14:editId="10EBE00A">
                        <wp:extent cx="1904365" cy="1174115"/>
                        <wp:effectExtent l="0" t="0" r="635" b="6985"/>
                        <wp:docPr id="1179206666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79206666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74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40B2076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A9A80C" w14:textId="3EF52C35" w:rsidR="00E80CD9" w:rsidRPr="00BE6656" w:rsidRDefault="00E33218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A0B0F9" w14:textId="4CA76AC9" w:rsidR="00E80CD9" w:rsidRPr="00BE6656" w:rsidRDefault="00E3321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7075-T6 (SN)</w:t>
                        </w:r>
                      </w:p>
                    </w:tc>
                  </w:tr>
                  <w:tr w:rsidR="00E33218" w:rsidRPr="00577134" w14:paraId="18AC864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D37D8D" w14:textId="2DA74E12" w:rsidR="00E33218" w:rsidRDefault="00E3321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84548D" w14:textId="066AD5F2" w:rsidR="00E33218" w:rsidRDefault="00E3321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E33218" w:rsidRPr="00577134" w14:paraId="592D626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966DD5" w14:textId="3D2539F3" w:rsidR="00E33218" w:rsidRDefault="00E3321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007FA3" w14:textId="582CF704" w:rsidR="00E33218" w:rsidRDefault="00E3321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E33218" w:rsidRPr="00577134" w14:paraId="0B254C6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0EC383" w14:textId="30F0B800" w:rsidR="00E33218" w:rsidRDefault="00E3321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6F33DB" w14:textId="1DCFB4C3" w:rsidR="00E33218" w:rsidRDefault="00E3321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73,244.1 psi</w:t>
                        </w:r>
                      </w:p>
                    </w:tc>
                  </w:tr>
                  <w:tr w:rsidR="00E33218" w:rsidRPr="00577134" w14:paraId="7BF3AE6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00E4B5" w14:textId="4E765C44" w:rsidR="00E33218" w:rsidRDefault="00E3321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52CF9D" w14:textId="2DBE750C" w:rsidR="00E33218" w:rsidRDefault="00E3321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82,671.5 psi</w:t>
                        </w:r>
                      </w:p>
                    </w:tc>
                  </w:tr>
                  <w:tr w:rsidR="00E33218" w:rsidRPr="00577134" w14:paraId="3980F77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1CE055" w14:textId="23A1D8EF" w:rsidR="00E33218" w:rsidRDefault="00E3321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D70FAC" w14:textId="130C20B8" w:rsidR="00E33218" w:rsidRDefault="00E3321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1.04427e+07 psi</w:t>
                        </w:r>
                      </w:p>
                    </w:tc>
                  </w:tr>
                  <w:tr w:rsidR="00E33218" w:rsidRPr="00577134" w14:paraId="483618D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4DC93A6" w14:textId="5E6306D4" w:rsidR="00E33218" w:rsidRDefault="00E3321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D1921E4" w14:textId="1809EB5A" w:rsidR="00E33218" w:rsidRDefault="00E3321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E33218" w:rsidRPr="00577134" w14:paraId="434DCEA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3DD667" w14:textId="1AFE7880" w:rsidR="00E33218" w:rsidRDefault="00E3321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C5711AC" w14:textId="2F617C13" w:rsidR="00E33218" w:rsidRDefault="00E3321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0.101518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lb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/in^3</w:t>
                        </w:r>
                      </w:p>
                    </w:tc>
                  </w:tr>
                  <w:tr w:rsidR="00E33218" w:rsidRPr="00577134" w14:paraId="1D48CAD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C6B32A" w14:textId="0C9A1623" w:rsidR="00E33218" w:rsidRDefault="00E3321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D40821" w14:textId="0E4FFE81" w:rsidR="00E33218" w:rsidRDefault="00E3321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3.90152e+06 psi</w:t>
                        </w:r>
                      </w:p>
                    </w:tc>
                  </w:tr>
                  <w:tr w:rsidR="00E33218" w:rsidRPr="00577134" w14:paraId="085B398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B60B49" w14:textId="2EB9AA89" w:rsidR="00E33218" w:rsidRDefault="00E3321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DBCD2F" w14:textId="23D004BD" w:rsidR="00E33218" w:rsidRDefault="00E3321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1.31111e-05 /Fahrenheit</w:t>
                        </w:r>
                      </w:p>
                    </w:tc>
                  </w:tr>
                </w:tbl>
                <w:p w14:paraId="08D347E0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7FD2BA2E" w14:textId="77777777" w:rsidR="00E33218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6(Boss-Extrude5)(TU23FL-CAD-HW4.2),</w:t>
                  </w:r>
                </w:p>
                <w:p w14:paraId="18EE38DE" w14:textId="77777777" w:rsidR="00E33218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7(Boss-Extrude1)(TU23FL-CAD-HW4.2),</w:t>
                  </w:r>
                </w:p>
                <w:p w14:paraId="0866C842" w14:textId="77777777" w:rsidR="00E33218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8(Boss-Extrude6)(TU23FL-CAD-HW4.2),</w:t>
                  </w:r>
                </w:p>
                <w:p w14:paraId="2C79121A" w14:textId="6A1D37BC" w:rsidR="00E80CD9" w:rsidRPr="00577134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</w:t>
                  </w:r>
                  <w:proofErr w:type="spellEnd"/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9(Boss-Extrude7)(TU23FL-CAD-HW4.2)</w:t>
                  </w:r>
                </w:p>
              </w:tc>
            </w:tr>
            <w:tr w:rsidR="00E80CD9" w:rsidRPr="000841BF" w14:paraId="48AE51A6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758D4C20" w14:textId="2B39D422" w:rsidR="00E80CD9" w:rsidRPr="000841BF" w:rsidRDefault="00E33218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Strong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Strong"/>
                      <w:sz w:val="20"/>
                      <w:szCs w:val="20"/>
                    </w:rPr>
                    <w:t>/A</w:t>
                  </w:r>
                </w:p>
              </w:tc>
            </w:tr>
          </w:tbl>
          <w:p w14:paraId="718D3F55" w14:textId="230634F7" w:rsidR="00E80CD9" w:rsidRDefault="00E80CD9" w:rsidP="000A7C6B"/>
        </w:tc>
      </w:tr>
      <w:bookmarkEnd w:id="9"/>
      <w:bookmarkEnd w:id="10"/>
      <w:bookmarkEnd w:id="11"/>
    </w:tbl>
    <w:p w14:paraId="313DECDD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17C4B966" w14:textId="77777777" w:rsidTr="00452CBC">
        <w:tc>
          <w:tcPr>
            <w:tcW w:w="11016" w:type="dxa"/>
          </w:tcPr>
          <w:p w14:paraId="2FB4A943" w14:textId="3D5A7462" w:rsidR="005273D5" w:rsidRPr="00AF1A58" w:rsidRDefault="00E33218" w:rsidP="000A7C6B">
            <w:pPr>
              <w:pStyle w:val="Heading1"/>
              <w:rPr>
                <w:b w:val="0"/>
                <w:bCs w:val="0"/>
              </w:rPr>
            </w:pPr>
            <w:bookmarkStart w:id="12" w:name="_Toc147101487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E33218" w14:paraId="47C25132" w14:textId="77777777" w:rsidTr="00374A1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0CE340D" w14:textId="79C07DA4" w:rsidR="00E33218" w:rsidRPr="004E282D" w:rsidRDefault="00E33218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1AF9FDA" w14:textId="04DA41B7" w:rsidR="00E33218" w:rsidRPr="004E282D" w:rsidRDefault="00E3321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A3A4052" w14:textId="5D9EF5D7" w:rsidR="00E33218" w:rsidRPr="004E282D" w:rsidRDefault="00E3321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E33218" w14:paraId="5D0C654F" w14:textId="77777777" w:rsidTr="00E332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04B1C8FA" w14:textId="5283828F" w:rsidR="00E33218" w:rsidRPr="00AD5FBA" w:rsidRDefault="00E33218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Reference Geometry-2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3377E22F" w14:textId="2F39CAC8" w:rsidR="00E33218" w:rsidRPr="006208CB" w:rsidRDefault="00E33218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7253432" wp14:editId="7EA4BCCC">
                        <wp:extent cx="1772285" cy="1092835"/>
                        <wp:effectExtent l="0" t="0" r="0" b="0"/>
                        <wp:docPr id="618306217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8306217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92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E33218" w14:paraId="4262121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EF4BB70" w14:textId="2913C6F4" w:rsidR="00E33218" w:rsidRPr="00BE6656" w:rsidRDefault="00E33218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DC7BB1D" w14:textId="76C45807" w:rsidR="00E33218" w:rsidRPr="00154A1A" w:rsidRDefault="00E3321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Joint(s)</w:t>
                        </w:r>
                      </w:p>
                    </w:tc>
                  </w:tr>
                  <w:tr w:rsidR="00E33218" w14:paraId="2E50A17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ABA2CCA" w14:textId="664E1B54" w:rsidR="00E33218" w:rsidRDefault="00E3321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354FBE7" w14:textId="5D7B56F5" w:rsidR="00E33218" w:rsidRDefault="00E3321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Front Plane</w:t>
                        </w:r>
                      </w:p>
                    </w:tc>
                  </w:tr>
                  <w:tr w:rsidR="00E33218" w14:paraId="2BADA3B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DFC403F" w14:textId="3F6EE28C" w:rsidR="00E33218" w:rsidRDefault="00E3321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139A64C" w14:textId="1BF5F5BF" w:rsidR="00E33218" w:rsidRDefault="00E3321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Use reference geometry</w:t>
                        </w:r>
                      </w:p>
                    </w:tc>
                  </w:tr>
                  <w:tr w:rsidR="00E33218" w14:paraId="2191B5A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C053028" w14:textId="6DF32A06" w:rsidR="00E33218" w:rsidRDefault="00E3321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Translation: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E1548AB" w14:textId="24A01E45" w:rsidR="00E33218" w:rsidRDefault="00E3321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0, 0, 0</w:t>
                        </w:r>
                      </w:p>
                    </w:tc>
                  </w:tr>
                  <w:tr w:rsidR="00E33218" w14:paraId="09F8075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0624A24" w14:textId="0B3F44F8" w:rsidR="00E33218" w:rsidRDefault="00E3321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Rotation: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5C321E4" w14:textId="15458AD4" w:rsidR="00E33218" w:rsidRDefault="00E3321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0, 0, ---</w:t>
                        </w:r>
                      </w:p>
                    </w:tc>
                  </w:tr>
                  <w:tr w:rsidR="00E33218" w14:paraId="34F36B9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4C4F134" w14:textId="79735199" w:rsidR="00E33218" w:rsidRDefault="00E3321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2662DAF" w14:textId="580E614D" w:rsidR="00E33218" w:rsidRDefault="00E3321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in, rad</w:t>
                        </w:r>
                      </w:p>
                    </w:tc>
                  </w:tr>
                </w:tbl>
                <w:p w14:paraId="54C67892" w14:textId="77777777" w:rsidR="00E33218" w:rsidRPr="004C6DEB" w:rsidRDefault="00E33218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33218" w14:paraId="1AA8F3AF" w14:textId="77777777" w:rsidTr="00E3321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0B9AC747" w14:textId="350AF5EC" w:rsidR="00E33218" w:rsidRPr="00AD5FBA" w:rsidRDefault="00E33218" w:rsidP="00B9280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Reference Geometry-1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14:paraId="4BDBAFC1" w14:textId="52F208AF" w:rsidR="00E33218" w:rsidRPr="006208CB" w:rsidRDefault="00E33218" w:rsidP="00B9280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A4414A1" wp14:editId="4D20CEA7">
                        <wp:extent cx="1772285" cy="1092835"/>
                        <wp:effectExtent l="0" t="0" r="0" b="0"/>
                        <wp:docPr id="1695179235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95179235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92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E33218" w14:paraId="34C4B372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5F26B76" w14:textId="5E141478" w:rsidR="00E33218" w:rsidRPr="00BE6656" w:rsidRDefault="00E33218" w:rsidP="00B92807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0115A60" w14:textId="4362281F" w:rsidR="00E33218" w:rsidRPr="00154A1A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Joint(s)</w:t>
                        </w:r>
                      </w:p>
                    </w:tc>
                  </w:tr>
                  <w:tr w:rsidR="00E33218" w14:paraId="237A84B6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A51D6F2" w14:textId="2E420EB6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0AFCDE4" w14:textId="373B38BB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Front Plane</w:t>
                        </w:r>
                      </w:p>
                    </w:tc>
                  </w:tr>
                  <w:tr w:rsidR="00E33218" w14:paraId="2FA75424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B73490A" w14:textId="4153C34B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0C5CF1D" w14:textId="4577E265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Use reference geometry</w:t>
                        </w:r>
                      </w:p>
                    </w:tc>
                  </w:tr>
                  <w:tr w:rsidR="00E33218" w14:paraId="0ADEC1F8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5273266" w14:textId="1EC41073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Translation: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BC54B18" w14:textId="62B7DEF2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0</w:t>
                        </w:r>
                      </w:p>
                    </w:tc>
                  </w:tr>
                  <w:tr w:rsidR="00E33218" w14:paraId="52124DC1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2DA45A3" w14:textId="233DC6AC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Rotation: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AAE76DA" w14:textId="13FB7AFF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0, 0, ---</w:t>
                        </w:r>
                      </w:p>
                    </w:tc>
                  </w:tr>
                  <w:tr w:rsidR="00E33218" w14:paraId="721E3DFB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0C806E9" w14:textId="0D3CB681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4BDD842" w14:textId="6D323120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mm, rad</w:t>
                        </w:r>
                      </w:p>
                    </w:tc>
                  </w:tr>
                </w:tbl>
                <w:p w14:paraId="7924FA73" w14:textId="77777777" w:rsidR="00E33218" w:rsidRPr="004C6DEB" w:rsidRDefault="00E33218" w:rsidP="00B92807">
                  <w:pPr>
                    <w:pStyle w:val="TOC3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E33218" w14:paraId="4D98B326" w14:textId="77777777" w:rsidTr="00E332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61A2D55D" w14:textId="6E077296" w:rsidR="00E33218" w:rsidRPr="00AD5FBA" w:rsidRDefault="00E33218" w:rsidP="00B9280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Reference Geometry-3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14:paraId="3EE03EA1" w14:textId="2F375A39" w:rsidR="00E33218" w:rsidRPr="006208CB" w:rsidRDefault="00E33218" w:rsidP="00B9280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98D0F80" wp14:editId="7E8B9D5C">
                        <wp:extent cx="1772285" cy="1092835"/>
                        <wp:effectExtent l="0" t="0" r="0" b="0"/>
                        <wp:docPr id="1753963961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53963961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92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E33218" w14:paraId="4452B6DD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BCF8B44" w14:textId="4B29D326" w:rsidR="00E33218" w:rsidRPr="00BE6656" w:rsidRDefault="00E33218" w:rsidP="00B92807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41E954F" w14:textId="1E96412F" w:rsidR="00E33218" w:rsidRPr="00154A1A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Joint(s)</w:t>
                        </w:r>
                      </w:p>
                    </w:tc>
                  </w:tr>
                  <w:tr w:rsidR="00E33218" w14:paraId="2A3EB79C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080E829" w14:textId="4316A853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C573FFE" w14:textId="57444B06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Front Plane</w:t>
                        </w:r>
                      </w:p>
                    </w:tc>
                  </w:tr>
                  <w:tr w:rsidR="00E33218" w14:paraId="3F5016DB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43222B4" w14:textId="7E899BAF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26A33C1" w14:textId="00268E66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Use reference geometry</w:t>
                        </w:r>
                      </w:p>
                    </w:tc>
                  </w:tr>
                  <w:tr w:rsidR="00E33218" w14:paraId="43C36CF7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5B6C0DC" w14:textId="3B380C02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Translation: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F11AA69" w14:textId="70317F1E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0, ---</w:t>
                        </w:r>
                      </w:p>
                    </w:tc>
                  </w:tr>
                  <w:tr w:rsidR="00E33218" w14:paraId="24424B8C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6F2A71C" w14:textId="1E59114E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Rotation: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6018B1B" w14:textId="59F98FD6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</w:t>
                        </w:r>
                      </w:p>
                    </w:tc>
                  </w:tr>
                  <w:tr w:rsidR="00E33218" w14:paraId="7FEE5FC8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1BF7D08" w14:textId="76DD818D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A2C48B7" w14:textId="2ABFEED7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in, rad</w:t>
                        </w:r>
                      </w:p>
                    </w:tc>
                  </w:tr>
                </w:tbl>
                <w:p w14:paraId="343E1AD9" w14:textId="77777777" w:rsidR="00E33218" w:rsidRPr="004C6DEB" w:rsidRDefault="00E33218" w:rsidP="00B9280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37611B05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E33218" w14:paraId="697C273E" w14:textId="77777777" w:rsidTr="002D3E9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3566B94" w14:textId="5B343615" w:rsidR="00E33218" w:rsidRPr="004E282D" w:rsidRDefault="00E33218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569E1A9" w14:textId="4484B529" w:rsidR="00E33218" w:rsidRPr="004E282D" w:rsidRDefault="00E3321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BB8BECA" w14:textId="10AB0299" w:rsidR="00E33218" w:rsidRPr="004E282D" w:rsidRDefault="00E3321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E33218" w14:paraId="4558503A" w14:textId="77777777" w:rsidTr="00E332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5AFA69E3" w14:textId="152C658E" w:rsidR="00E33218" w:rsidRPr="00F42DD1" w:rsidRDefault="00E33218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53BD06AD" w14:textId="78FD5971" w:rsidR="00E33218" w:rsidRPr="006208CB" w:rsidRDefault="00E33218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A5D4BD3" wp14:editId="230E8185">
                        <wp:extent cx="1907540" cy="1176020"/>
                        <wp:effectExtent l="0" t="0" r="0" b="5080"/>
                        <wp:docPr id="398126048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8126048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6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E33218" w14:paraId="3C173F3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593FED4" w14:textId="67585231" w:rsidR="00E33218" w:rsidRPr="00BE6656" w:rsidRDefault="00E33218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9A3CDB4" w14:textId="42560EF9" w:rsidR="00E33218" w:rsidRPr="00B77EA3" w:rsidRDefault="00E3321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plane(s), 1 Joint(s)</w:t>
                        </w:r>
                      </w:p>
                    </w:tc>
                  </w:tr>
                  <w:tr w:rsidR="00E33218" w14:paraId="7E93137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9881A31" w14:textId="6B5E3D34" w:rsidR="00E33218" w:rsidRDefault="00E3321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561A8BC" w14:textId="195EDBAB" w:rsidR="00E33218" w:rsidRDefault="00E3321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Front Plane</w:t>
                        </w:r>
                      </w:p>
                    </w:tc>
                  </w:tr>
                  <w:tr w:rsidR="00E33218" w14:paraId="6A3D331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E9B07DC" w14:textId="48DDEF38" w:rsidR="00E33218" w:rsidRDefault="00E3321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C894C33" w14:textId="052F0679" w:rsidR="00E33218" w:rsidRDefault="00E3321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E33218" w14:paraId="42ECD5A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BA17CAC" w14:textId="12CE3028" w:rsidR="00E33218" w:rsidRDefault="00E3321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D38B10B" w14:textId="0B1A2E00" w:rsidR="00E33218" w:rsidRDefault="00E3321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---, -,450, ---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lbf</w:t>
                        </w:r>
                        <w:proofErr w:type="spellEnd"/>
                      </w:p>
                    </w:tc>
                  </w:tr>
                  <w:tr w:rsidR="00E33218" w14:paraId="34CCB9E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7999615" w14:textId="2D041328" w:rsidR="00E33218" w:rsidRDefault="00E3321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A1F7B5F" w14:textId="105FA945" w:rsidR="00E33218" w:rsidRDefault="00E3321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lbf.in</w:t>
                        </w:r>
                      </w:p>
                    </w:tc>
                  </w:tr>
                </w:tbl>
                <w:p w14:paraId="6869FE94" w14:textId="77777777" w:rsidR="00E33218" w:rsidRDefault="00E33218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E33218" w14:paraId="4469F2E0" w14:textId="77777777" w:rsidTr="00B9280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D85CE69" w14:textId="7107EBB7" w:rsidR="00E33218" w:rsidRPr="00F42DD1" w:rsidRDefault="00E33218" w:rsidP="00B92807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614C4279" w14:textId="1A47AA6D" w:rsidR="00E33218" w:rsidRPr="006208CB" w:rsidRDefault="00E33218" w:rsidP="00B9280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4A61E4D9" wp14:editId="6DEC7341">
                        <wp:extent cx="1907540" cy="1176020"/>
                        <wp:effectExtent l="0" t="0" r="0" b="5080"/>
                        <wp:docPr id="185230139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52301392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76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E33218" w14:paraId="1E96A731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59EFBDD" w14:textId="6F486967" w:rsidR="00E33218" w:rsidRPr="00BE6656" w:rsidRDefault="00E33218" w:rsidP="00B92807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F313A4D" w14:textId="48007B85" w:rsidR="00E33218" w:rsidRPr="00B77EA3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plane(s), 1 Beam (s)</w:t>
                        </w:r>
                      </w:p>
                    </w:tc>
                  </w:tr>
                  <w:tr w:rsidR="00E33218" w14:paraId="184DA26B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47C66C7" w14:textId="755CB1EB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37FC8F8" w14:textId="0022766B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Front Plane</w:t>
                        </w:r>
                      </w:p>
                    </w:tc>
                  </w:tr>
                  <w:tr w:rsidR="00E33218" w14:paraId="14285987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4CB5650" w14:textId="6AFF3A26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7BB368B" w14:textId="5C66C727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E33218" w14:paraId="0334B44D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BC2320D" w14:textId="17F595D6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406C808" w14:textId="4381FE7F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---, -4.16667, ---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lbf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/in</w:t>
                        </w:r>
                      </w:p>
                    </w:tc>
                  </w:tr>
                  <w:tr w:rsidR="00E33218" w14:paraId="080E2AF8" w14:textId="77777777" w:rsidTr="00B92807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EC0F8D2" w14:textId="229331DB" w:rsidR="00E33218" w:rsidRDefault="00E33218" w:rsidP="00B92807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C168C38" w14:textId="03EC5629" w:rsidR="00E33218" w:rsidRDefault="00E33218" w:rsidP="00B92807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---, ---, --- </w:t>
                        </w:r>
                        <w:proofErr w:type="spellStart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lbf·in</w:t>
                        </w:r>
                        <w:proofErr w:type="spellEnd"/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/in</w:t>
                        </w:r>
                      </w:p>
                    </w:tc>
                  </w:tr>
                </w:tbl>
                <w:p w14:paraId="1498C929" w14:textId="77777777" w:rsidR="00E33218" w:rsidRDefault="00E33218" w:rsidP="00B9280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02EB4BB9" w14:textId="48B218EE" w:rsidR="005273D5" w:rsidRDefault="005273D5" w:rsidP="000A7C6B">
            <w:pPr>
              <w:rPr>
                <w:rStyle w:val="Strong"/>
              </w:rPr>
            </w:pPr>
          </w:p>
        </w:tc>
      </w:tr>
    </w:tbl>
    <w:p w14:paraId="71093294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7D933C07" w14:textId="77777777" w:rsidTr="005B3D16">
        <w:tc>
          <w:tcPr>
            <w:tcW w:w="11016" w:type="dxa"/>
          </w:tcPr>
          <w:p w14:paraId="08E65546" w14:textId="32D3E5DC" w:rsidR="00132707" w:rsidRDefault="00132707" w:rsidP="000A7C6B">
            <w:pPr>
              <w:pStyle w:val="Heading1"/>
            </w:pPr>
            <w:r>
              <w:lastRenderedPageBreak/>
              <w:br w:type="page"/>
            </w:r>
            <w:bookmarkStart w:id="13" w:name="_Toc147101488"/>
            <w:r w:rsidR="00E33218">
              <w:t>Connector Definitions</w:t>
            </w:r>
            <w:bookmarkEnd w:id="13"/>
          </w:p>
          <w:p w14:paraId="0F228BC8" w14:textId="0625FE1F" w:rsidR="00132707" w:rsidRDefault="00E33218" w:rsidP="000A7C6B">
            <w:r>
              <w:t>No Data</w:t>
            </w:r>
          </w:p>
          <w:p w14:paraId="3B59273D" w14:textId="73732C6A" w:rsidR="00EF37BF" w:rsidRPr="009C0A33" w:rsidRDefault="00EF37BF" w:rsidP="000A7C6B"/>
          <w:p w14:paraId="0B15549C" w14:textId="77777777" w:rsidR="000F2729" w:rsidRDefault="000F2729" w:rsidP="000A7C6B"/>
          <w:p w14:paraId="4C5B9D64" w14:textId="247BC310" w:rsidR="00E12C21" w:rsidRDefault="00E12C21" w:rsidP="000A7C6B"/>
          <w:p w14:paraId="3CB81891" w14:textId="455134EA" w:rsidR="00132707" w:rsidRDefault="00132707" w:rsidP="000A7C6B"/>
        </w:tc>
      </w:tr>
    </w:tbl>
    <w:p w14:paraId="1472D214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5A9E3C5A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3F214B9" w14:textId="419FED39" w:rsidR="00104BD8" w:rsidRDefault="00E33218" w:rsidP="000A7C6B">
            <w:pPr>
              <w:pStyle w:val="Heading1"/>
            </w:pPr>
            <w:bookmarkStart w:id="14" w:name="_Toc147101489"/>
            <w:r>
              <w:t>Interaction Information</w:t>
            </w:r>
            <w:bookmarkEnd w:id="14"/>
          </w:p>
          <w:p w14:paraId="4911AD50" w14:textId="0B3D8A8B" w:rsidR="00104BD8" w:rsidRDefault="00E33218" w:rsidP="000A7C6B">
            <w:r>
              <w:t>No Data</w:t>
            </w:r>
          </w:p>
          <w:p w14:paraId="2A5F58BB" w14:textId="0D4B36AA" w:rsidR="00104BD8" w:rsidRDefault="00104BD8" w:rsidP="000A7C6B">
            <w:pPr>
              <w:rPr>
                <w:rStyle w:val="A3"/>
              </w:rPr>
            </w:pPr>
          </w:p>
          <w:p w14:paraId="26DBD59A" w14:textId="77777777" w:rsidR="00104BD8" w:rsidRDefault="00104BD8" w:rsidP="000A7C6B"/>
        </w:tc>
      </w:tr>
    </w:tbl>
    <w:p w14:paraId="037E2682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1DAD6892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9980C97" w14:textId="6579185A" w:rsidR="00A61A59" w:rsidRDefault="00E33218" w:rsidP="000A7C6B">
            <w:pPr>
              <w:pStyle w:val="Heading1"/>
            </w:pPr>
            <w:bookmarkStart w:id="15" w:name="_Toc147101490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0720362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27BBA4" w14:textId="5AD1A672" w:rsidR="00A9531D" w:rsidRDefault="00E33218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568B07" w14:textId="563DBC6C" w:rsidR="00A9531D" w:rsidRDefault="00E3321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</w:tbl>
          <w:p w14:paraId="79CB43BF" w14:textId="77777777" w:rsidR="00690657" w:rsidRDefault="00690657" w:rsidP="00690657"/>
          <w:p w14:paraId="05F2E9B5" w14:textId="0BD3338A" w:rsidR="00A9531D" w:rsidRPr="00690657" w:rsidRDefault="00E33218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4E078B9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FC66D8" w14:textId="54A92F61" w:rsidR="007107BE" w:rsidRDefault="00E33218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025F1C" w14:textId="7985092C" w:rsidR="007107BE" w:rsidRDefault="00E3321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51</w:t>
                  </w:r>
                </w:p>
              </w:tc>
            </w:tr>
            <w:tr w:rsidR="00E33218" w14:paraId="0545662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371C81" w14:textId="526BF3FA" w:rsidR="00E33218" w:rsidRDefault="00E33218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4D305F" w14:textId="127B9E8E" w:rsidR="00E33218" w:rsidRDefault="00E3321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46</w:t>
                  </w:r>
                </w:p>
              </w:tc>
            </w:tr>
            <w:tr w:rsidR="00E33218" w14:paraId="3FC583D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CB0C8E" w14:textId="1760361D" w:rsidR="00E33218" w:rsidRDefault="00E33218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AD849D" w14:textId="6108A9EF" w:rsidR="00E33218" w:rsidRDefault="00E3321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00:00:01</w:t>
                  </w:r>
                </w:p>
              </w:tc>
            </w:tr>
            <w:tr w:rsidR="00E33218" w14:paraId="17DF4AE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579575" w14:textId="6C485262" w:rsidR="00E33218" w:rsidRDefault="00E33218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0D78C7" w14:textId="2D8D5FBB" w:rsidR="00E33218" w:rsidRDefault="00E3321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JW-MACHINE</w:t>
                  </w:r>
                </w:p>
              </w:tc>
            </w:tr>
          </w:tbl>
          <w:p w14:paraId="420D922C" w14:textId="15E76C39" w:rsidR="00A61A59" w:rsidRPr="00F077CB" w:rsidRDefault="00A61A59" w:rsidP="000A7C6B"/>
        </w:tc>
      </w:tr>
    </w:tbl>
    <w:p w14:paraId="20916090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1CC4B308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4323EA5" w14:textId="3A74EE7D" w:rsidR="002C53F9" w:rsidRDefault="00E33218" w:rsidP="000A7C6B">
            <w:pPr>
              <w:pStyle w:val="Heading1"/>
            </w:pPr>
            <w:bookmarkStart w:id="16" w:name="_Toc147101491"/>
            <w:r>
              <w:t>Sensor Details</w:t>
            </w:r>
            <w:bookmarkEnd w:id="16"/>
          </w:p>
          <w:p w14:paraId="026CA363" w14:textId="3A3E7255" w:rsidR="002C53F9" w:rsidRPr="00F077CB" w:rsidRDefault="00E33218" w:rsidP="000A7C6B">
            <w:r>
              <w:t>No Data</w:t>
            </w:r>
          </w:p>
        </w:tc>
      </w:tr>
    </w:tbl>
    <w:p w14:paraId="4114F7E0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4DD73981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C761F2B" w14:textId="1F432E8C" w:rsidR="005F5B79" w:rsidRDefault="00E33218" w:rsidP="000A7C6B">
            <w:pPr>
              <w:pStyle w:val="Heading1"/>
            </w:pPr>
            <w:bookmarkStart w:id="17" w:name="_Toc147101492"/>
            <w:r>
              <w:lastRenderedPageBreak/>
              <w:t>Resultant Forces</w:t>
            </w:r>
            <w:bookmarkEnd w:id="17"/>
          </w:p>
          <w:p w14:paraId="3A96A9CF" w14:textId="720C2D4B" w:rsidR="005F5B79" w:rsidRPr="000B04D4" w:rsidRDefault="00E33218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4499D405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0FD4756" w14:textId="24B4AEB4" w:rsidR="005F5B79" w:rsidRDefault="00E33218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FA67F9D" w14:textId="4470E36C" w:rsidR="005F5B79" w:rsidRDefault="00E3321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17A8DEA" w14:textId="117106EA" w:rsidR="005F5B79" w:rsidRDefault="00E3321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5A328B8" w14:textId="14C763D0" w:rsidR="005F5B79" w:rsidRDefault="00E3321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F5DE519" w14:textId="5FB22D92" w:rsidR="005F5B79" w:rsidRDefault="00E3321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02ACA25" w14:textId="2F381CB9" w:rsidR="005F5B79" w:rsidRDefault="00E3321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7375933D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C6790D7" w14:textId="429EF1C7" w:rsidR="005F5B79" w:rsidRPr="004D2956" w:rsidRDefault="00E33218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C2C7DD2" w14:textId="39D1724A" w:rsidR="005F5B79" w:rsidRPr="004D2956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lbf</w:t>
                  </w:r>
                  <w:proofErr w:type="spellEnd"/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1E3A27B" w14:textId="3822EEAA" w:rsidR="005F5B79" w:rsidRPr="004D2956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7.21904e-33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4DCFD36" w14:textId="404CDDAE" w:rsidR="005F5B79" w:rsidRPr="004D2956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700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EAC0C2" w14:textId="518B2E7A" w:rsidR="005F5B79" w:rsidRPr="004D2956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4F19888" w14:textId="16B29EFB" w:rsidR="005F5B79" w:rsidRPr="004D2956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700</w:t>
                  </w:r>
                </w:p>
              </w:tc>
            </w:tr>
          </w:tbl>
          <w:p w14:paraId="009E727E" w14:textId="07736018" w:rsidR="005F5B79" w:rsidRPr="000B04D4" w:rsidRDefault="00E33218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0054842E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99AEB78" w14:textId="05B80992" w:rsidR="005F5B79" w:rsidRDefault="00E33218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7482E11" w14:textId="419FDC32" w:rsidR="005F5B79" w:rsidRDefault="00E3321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71C0E75" w14:textId="4DC8EA0B" w:rsidR="005F5B79" w:rsidRDefault="00E3321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A634E89" w14:textId="115917CF" w:rsidR="005F5B79" w:rsidRDefault="00E3321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EC8A1CE" w14:textId="1F6BA733" w:rsidR="005F5B79" w:rsidRDefault="00E3321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1F432FB" w14:textId="68506933" w:rsidR="005F5B79" w:rsidRDefault="00E3321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7F336E71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55F86A4" w14:textId="0053C73D" w:rsidR="005F5B79" w:rsidRPr="004D2956" w:rsidRDefault="00E33218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CBD28AD" w14:textId="2CCF3817" w:rsidR="005F5B79" w:rsidRPr="004D2956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lbf.in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CE8109" w14:textId="2FC78762" w:rsidR="005F5B79" w:rsidRPr="004D2956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03930C7" w14:textId="21F323C9" w:rsidR="005F5B79" w:rsidRPr="004D2956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D111B89" w14:textId="7FFA2192" w:rsidR="005F5B79" w:rsidRPr="004D2956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45A170F" w14:textId="6FE0A516" w:rsidR="005F5B79" w:rsidRPr="004D2956" w:rsidRDefault="00E3321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8.85075e-33</w:t>
                  </w:r>
                </w:p>
              </w:tc>
            </w:tr>
          </w:tbl>
          <w:p w14:paraId="7320D6A4" w14:textId="77777777" w:rsidR="005F5B79" w:rsidRDefault="005F5B79" w:rsidP="000A7C6B"/>
        </w:tc>
      </w:tr>
      <w:tr w:rsidR="005F5B79" w14:paraId="40535300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4C5E14E" w14:textId="2746BB3E" w:rsidR="00C6072D" w:rsidRPr="000B04D4" w:rsidRDefault="00E33218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2B7AC9A2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6614633" w14:textId="49EE43D1" w:rsidR="00C6072D" w:rsidRDefault="00E33218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CCEFCB4" w14:textId="1D966242" w:rsidR="00C6072D" w:rsidRDefault="00E3321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BC147A0" w14:textId="4AA26B54" w:rsidR="00C6072D" w:rsidRDefault="00E3321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0E5B4D8" w14:textId="4DCDED29" w:rsidR="00C6072D" w:rsidRDefault="00E3321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75795A4" w14:textId="0CEABC97" w:rsidR="00C6072D" w:rsidRDefault="00E3321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6147FE2" w14:textId="5DBC4909" w:rsidR="00C6072D" w:rsidRDefault="00E33218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2AEF8470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0961F19" w14:textId="54AC8E14" w:rsidR="00C6072D" w:rsidRPr="004D2956" w:rsidRDefault="00E33218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A33D45B" w14:textId="2D44380C" w:rsidR="00C6072D" w:rsidRPr="004D2956" w:rsidRDefault="00E3321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lbf</w:t>
                  </w:r>
                  <w:proofErr w:type="spellEnd"/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1666B77" w14:textId="53FC64B5" w:rsidR="00C6072D" w:rsidRPr="004D2956" w:rsidRDefault="00E3321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135AE38" w14:textId="70102A2A" w:rsidR="00C6072D" w:rsidRPr="004D2956" w:rsidRDefault="00E3321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36942BC" w14:textId="2451A428" w:rsidR="00C6072D" w:rsidRPr="004D2956" w:rsidRDefault="00E3321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831D619" w14:textId="1B4ABF9B" w:rsidR="00C6072D" w:rsidRPr="004D2956" w:rsidRDefault="00E3321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41B880F3" w14:textId="69D123EC" w:rsidR="00C6072D" w:rsidRPr="000B04D4" w:rsidRDefault="00E33218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2565A5A1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E37AFF6" w14:textId="40BC0275" w:rsidR="00C6072D" w:rsidRDefault="00E33218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966475D" w14:textId="02017804" w:rsidR="00C6072D" w:rsidRDefault="00E3321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3CC69D8" w14:textId="1FBA3DF1" w:rsidR="00C6072D" w:rsidRDefault="00E3321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40539A4" w14:textId="39CCCF80" w:rsidR="00C6072D" w:rsidRDefault="00E3321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7812EEE" w14:textId="355362C0" w:rsidR="00C6072D" w:rsidRDefault="00E3321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1F23EF2" w14:textId="6FE8D58A" w:rsidR="00C6072D" w:rsidRDefault="00E3321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6A235E84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78FD18D" w14:textId="07B71993" w:rsidR="00C6072D" w:rsidRPr="004D2956" w:rsidRDefault="00E33218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366F3AC" w14:textId="0D65F1D2" w:rsidR="00C6072D" w:rsidRPr="004D2956" w:rsidRDefault="00E3321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lbf.in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F9F0B70" w14:textId="46E6FF6C" w:rsidR="00C6072D" w:rsidRPr="004D2956" w:rsidRDefault="00E3321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386AE91" w14:textId="01412457" w:rsidR="00C6072D" w:rsidRPr="004D2956" w:rsidRDefault="00E3321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0E3B337" w14:textId="5B003983" w:rsidR="00C6072D" w:rsidRPr="004D2956" w:rsidRDefault="00E3321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A5F03D9" w14:textId="52550359" w:rsidR="00C6072D" w:rsidRPr="004D2956" w:rsidRDefault="00E3321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64342A9A" w14:textId="704801BA" w:rsidR="005F5B79" w:rsidRDefault="005F5B79" w:rsidP="000A7C6B"/>
        </w:tc>
      </w:tr>
      <w:bookmarkEnd w:id="18"/>
      <w:bookmarkEnd w:id="19"/>
      <w:bookmarkEnd w:id="20"/>
    </w:tbl>
    <w:p w14:paraId="57A406E8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437004E2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AA9DF4D" w14:textId="168C35E9" w:rsidR="00EC2432" w:rsidRDefault="00E33218" w:rsidP="000A7C6B">
            <w:pPr>
              <w:pStyle w:val="Heading1"/>
            </w:pPr>
            <w:bookmarkStart w:id="21" w:name="_Toc147101493"/>
            <w:r>
              <w:lastRenderedPageBreak/>
              <w:t>Beams</w:t>
            </w:r>
            <w:bookmarkEnd w:id="21"/>
          </w:p>
          <w:p w14:paraId="7D639838" w14:textId="6D284C8F" w:rsidR="0050542D" w:rsidRPr="00E33218" w:rsidRDefault="00E33218" w:rsidP="00E33218">
            <w:pPr>
              <w:pStyle w:val="Heading2"/>
            </w:pPr>
            <w:r>
              <w:t>Beam Forces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072"/>
              <w:gridCol w:w="787"/>
              <w:gridCol w:w="1087"/>
              <w:gridCol w:w="1272"/>
              <w:gridCol w:w="1272"/>
              <w:gridCol w:w="1748"/>
              <w:gridCol w:w="1748"/>
              <w:gridCol w:w="1552"/>
            </w:tblGrid>
            <w:tr w:rsidR="00E33218" w14:paraId="3C577CBB" w14:textId="77777777" w:rsidTr="00E332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0D3A430" w14:textId="0A148AC1" w:rsidR="00E33218" w:rsidRDefault="00E33218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73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F12E397" w14:textId="2F210393" w:rsidR="00E33218" w:rsidRDefault="00E33218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51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B1E8C8" w14:textId="3F366C1F" w:rsidR="00E33218" w:rsidRDefault="00E33218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</w:t>
                  </w:r>
                  <w:proofErr w:type="spellStart"/>
                  <w:r>
                    <w:t>lbf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60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E3C11BA" w14:textId="6BF08F4C" w:rsidR="00E33218" w:rsidRDefault="00E33218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Shear1(</w:t>
                  </w:r>
                  <w:proofErr w:type="spellStart"/>
                  <w:r>
                    <w:t>lbf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60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180FAF1" w14:textId="19F6F4DD" w:rsidR="00E33218" w:rsidRDefault="00E33218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Shear2(</w:t>
                  </w:r>
                  <w:proofErr w:type="spellStart"/>
                  <w:r>
                    <w:t>lbf</w:t>
                  </w:r>
                  <w:proofErr w:type="spellEnd"/>
                  <w:r>
                    <w:t>)</w:t>
                  </w:r>
                </w:p>
              </w:tc>
              <w:tc>
                <w:tcPr>
                  <w:tcW w:w="82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C27B875" w14:textId="0BD28981" w:rsidR="00E33218" w:rsidRDefault="00E33218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Moment1(lbf.in)</w:t>
                  </w:r>
                </w:p>
              </w:tc>
              <w:tc>
                <w:tcPr>
                  <w:tcW w:w="82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DC303A" w14:textId="23DB45BD" w:rsidR="00E33218" w:rsidRDefault="00E33218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Moment2(lbf.in)</w:t>
                  </w:r>
                </w:p>
              </w:tc>
              <w:tc>
                <w:tcPr>
                  <w:tcW w:w="73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C33051A" w14:textId="16C8EAEE" w:rsidR="00E33218" w:rsidRDefault="00E33218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Torque(lbf.in)</w:t>
                  </w:r>
                </w:p>
              </w:tc>
            </w:tr>
            <w:tr w:rsidR="00E33218" w14:paraId="70234173" w14:textId="77777777" w:rsidTr="00E332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58D3F3" w14:textId="0D80BEC4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Beam-5(Boss-Extrude5)</w:t>
                  </w: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F9501A" w14:textId="1F2323EC" w:rsidR="00E33218" w:rsidRPr="00A54E07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82E5FD" w14:textId="2225C97C" w:rsidR="00E33218" w:rsidRPr="00A54E07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BE0502" w14:textId="1EAF6F18" w:rsidR="00E33218" w:rsidRPr="00A54E07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-459.375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ED2FF5B" w14:textId="4B45A56A" w:rsidR="00E33218" w:rsidRPr="00A54E07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9B39E5" w14:textId="49E7A81A" w:rsidR="00E33218" w:rsidRPr="00A54E07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08FF59" w14:textId="5728CA0E" w:rsidR="00E33218" w:rsidRPr="00A54E07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-450.001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138EE85" w14:textId="52DC6868" w:rsidR="00E33218" w:rsidRPr="00A54E07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E33218" w14:paraId="7161D5B3" w14:textId="77777777" w:rsidTr="00E3321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AE396D" w14:textId="77777777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DDF8D2" w14:textId="6C9E3824" w:rsidR="00E33218" w:rsidRPr="00A54E07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9F4B42" w14:textId="0CDCBF88" w:rsidR="00E33218" w:rsidRPr="00A54E07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16FAF1" w14:textId="0BAC8107" w:rsidR="00E33218" w:rsidRPr="00A54E07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459.375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A5D2D4" w14:textId="73DE9AFE" w:rsidR="00E33218" w:rsidRPr="00A54E07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9602B4" w14:textId="3DECFDFB" w:rsidR="00E33218" w:rsidRPr="00A54E07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F29E9D" w14:textId="47D85BD4" w:rsidR="00E33218" w:rsidRPr="00A54E07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22,500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BBC42D" w14:textId="52479F18" w:rsidR="00E33218" w:rsidRPr="00A54E07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E33218" w14:paraId="05D20E44" w14:textId="77777777" w:rsidTr="00E332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E40F9E" w14:textId="3A267107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Beam-6(Boss-Extrude1)</w:t>
                  </w: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37E6AF" w14:textId="6FCAF7BA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998996" w14:textId="588E80C5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401A4F" w14:textId="6DEEFC7A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-9.37502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3E01DE" w14:textId="0458B847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DA9231" w14:textId="5AA23B42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727350C" w14:textId="1CC8270C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1.73817e-10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62ADFA2" w14:textId="458EC98E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E33218" w14:paraId="7A355805" w14:textId="77777777" w:rsidTr="00E3321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225019" w14:textId="77777777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6784A9" w14:textId="11D73065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58F601" w14:textId="07684413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E23716" w14:textId="460834EA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9.37502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684611" w14:textId="43E2CEB2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54FCC7" w14:textId="6F206CC3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7228D8" w14:textId="49F95679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450.001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95DC67" w14:textId="7D772D81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E33218" w14:paraId="319D3859" w14:textId="77777777" w:rsidTr="00E332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9BB093E" w14:textId="191AE624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Beam-7(Boss-Extrude6)</w:t>
                  </w: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5E49F8" w14:textId="37FBB325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7487CA5" w14:textId="4E145188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1.764e-21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E29FB4" w14:textId="7C88A5FE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15AD74" w14:textId="21550E71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AC3F18" w14:textId="5717C09E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FD2A40" w14:textId="454556BF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-22,500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4AAB60" w14:textId="101DC611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E33218" w14:paraId="0197DA1C" w14:textId="77777777" w:rsidTr="00E3321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5C64AA" w14:textId="77777777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8E99CF" w14:textId="61442422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AF820E" w14:textId="0E2B21C4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1.76401e-21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1CFD20" w14:textId="27BB27E2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-250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276448" w14:textId="51F5CE1C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A3EE5B6" w14:textId="5DF0ED2C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FF62DD" w14:textId="7EC7AB7D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7,500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8099C5" w14:textId="4D0AD9F0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E33218" w14:paraId="09F291F0" w14:textId="77777777" w:rsidTr="00E332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B9C685" w14:textId="51E45B4C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Beam-8(Boss-Extrude7)</w:t>
                  </w: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01DE05" w14:textId="408F579D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AF297A" w14:textId="5620F62E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-2.91292e-32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D707FB" w14:textId="49911BE0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2.38897e-07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5A2025" w14:textId="5EE7400F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8FFDDD" w14:textId="68915790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0AD9A2" w14:textId="2AD92088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1.56281e-07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4BE73A" w14:textId="66C1C67D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  <w:tr w:rsidR="00E33218" w14:paraId="5699A2AF" w14:textId="77777777" w:rsidTr="00E3321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9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363F953" w14:textId="77777777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73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60BA91" w14:textId="32E89562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1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E24F94" w14:textId="1FB7A0A1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1.764e-21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13A0D5" w14:textId="6299F3AA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250</w:t>
                  </w:r>
                </w:p>
              </w:tc>
              <w:tc>
                <w:tcPr>
                  <w:tcW w:w="604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0DCA79" w14:textId="47259CEB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1D352F" w14:textId="0901CD40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2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8E32E0" w14:textId="252BB69E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-7,500</w:t>
                  </w:r>
                </w:p>
              </w:tc>
              <w:tc>
                <w:tcPr>
                  <w:tcW w:w="73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429D4E" w14:textId="19097EE0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025615A0" w14:textId="7ABD92D4" w:rsidR="0050542D" w:rsidRPr="00E33218" w:rsidRDefault="00E33218" w:rsidP="00E33218">
            <w:pPr>
              <w:pStyle w:val="Heading2"/>
            </w:pPr>
            <w:r>
              <w:t>Beam Stresses</w:t>
            </w:r>
          </w:p>
          <w:tbl>
            <w:tblPr>
              <w:tblStyle w:val="LightGrid-Accent11"/>
              <w:tblW w:w="5000" w:type="pct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663"/>
              <w:gridCol w:w="837"/>
              <w:gridCol w:w="1262"/>
              <w:gridCol w:w="1463"/>
              <w:gridCol w:w="1467"/>
              <w:gridCol w:w="1378"/>
              <w:gridCol w:w="2468"/>
            </w:tblGrid>
            <w:tr w:rsidR="00E33218" w14:paraId="6CD363BC" w14:textId="77777777" w:rsidTr="00E332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B883B0C" w14:textId="68B3E613" w:rsidR="00E33218" w:rsidRDefault="00E33218" w:rsidP="001107DF">
                  <w:pPr>
                    <w:jc w:val="center"/>
                  </w:pPr>
                  <w:r>
                    <w:t>Beam Name</w:t>
                  </w:r>
                </w:p>
              </w:tc>
              <w:tc>
                <w:tcPr>
                  <w:tcW w:w="397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EFE1753" w14:textId="65286141" w:rsidR="00E33218" w:rsidRDefault="00E33218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Joints</w:t>
                  </w:r>
                </w:p>
              </w:tc>
              <w:tc>
                <w:tcPr>
                  <w:tcW w:w="599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D1C80F" w14:textId="68E5CE1C" w:rsidR="00E33218" w:rsidRDefault="00E33218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Axial(psi)</w:t>
                  </w:r>
                </w:p>
              </w:tc>
              <w:tc>
                <w:tcPr>
                  <w:tcW w:w="69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EF4B97F" w14:textId="34E68113" w:rsidR="00E33218" w:rsidRDefault="00E33218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Dir1(psi)</w:t>
                  </w:r>
                </w:p>
              </w:tc>
              <w:tc>
                <w:tcPr>
                  <w:tcW w:w="696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D7D1302" w14:textId="380E6E61" w:rsidR="00E33218" w:rsidRDefault="00E33218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Bending Dir2(psi)</w:t>
                  </w:r>
                </w:p>
              </w:tc>
              <w:tc>
                <w:tcPr>
                  <w:tcW w:w="654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4EED59" w14:textId="405C1028" w:rsidR="00E33218" w:rsidRDefault="00E33218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Torsional (psi)</w:t>
                  </w:r>
                </w:p>
              </w:tc>
              <w:tc>
                <w:tcPr>
                  <w:tcW w:w="1172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8F43CF6" w14:textId="2A16D8F9" w:rsidR="00E33218" w:rsidRDefault="00E33218" w:rsidP="001107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Upper bound axial and bending(psi)</w:t>
                  </w:r>
                </w:p>
              </w:tc>
            </w:tr>
            <w:tr w:rsidR="00E33218" w14:paraId="18451CEA" w14:textId="77777777" w:rsidTr="00E332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A6103F" w14:textId="01645BB6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Beam-5(Boss-Extrude5)</w:t>
                  </w: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515E36" w14:textId="021EF437" w:rsidR="00E33218" w:rsidRPr="00A54E07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8983CED" w14:textId="788BA411" w:rsidR="00E33218" w:rsidRPr="00A54E07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65F496" w14:textId="20220D75" w:rsidR="00E33218" w:rsidRPr="00A54E07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6509F1" w14:textId="556B1499" w:rsidR="00E33218" w:rsidRPr="00A54E07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150</w:t>
                  </w:r>
                </w:p>
              </w:tc>
              <w:tc>
                <w:tcPr>
                  <w:tcW w:w="6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43B282A" w14:textId="08021C49" w:rsidR="00E33218" w:rsidRPr="00A54E07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7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807CEA" w14:textId="5403C2CF" w:rsidR="00E33218" w:rsidRPr="00A54E07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150</w:t>
                  </w:r>
                </w:p>
              </w:tc>
            </w:tr>
            <w:tr w:rsidR="00E33218" w14:paraId="7B80D56F" w14:textId="77777777" w:rsidTr="00E3321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0ADC13" w14:textId="77777777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A9B465" w14:textId="2F555212" w:rsidR="00E33218" w:rsidRPr="00A54E07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9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7A6B52" w14:textId="773A5254" w:rsidR="00E33218" w:rsidRPr="00A54E07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3740074" w14:textId="13755FE6" w:rsidR="00E33218" w:rsidRPr="00A54E07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424FE8" w14:textId="18ECA5F1" w:rsidR="00E33218" w:rsidRPr="00A54E07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7,500</w:t>
                  </w:r>
                </w:p>
              </w:tc>
              <w:tc>
                <w:tcPr>
                  <w:tcW w:w="6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007B75" w14:textId="49A6C88C" w:rsidR="00E33218" w:rsidRPr="00A54E07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7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08CFADD" w14:textId="1E686CF7" w:rsidR="00E33218" w:rsidRPr="00A54E07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7,500</w:t>
                  </w:r>
                </w:p>
              </w:tc>
            </w:tr>
            <w:tr w:rsidR="00E33218" w14:paraId="6DFCAC19" w14:textId="77777777" w:rsidTr="00E332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406631" w14:textId="3C575BB0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Beam-6(Boss-Extrude1)</w:t>
                  </w: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9D4A0D" w14:textId="7E654C5F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2ED646" w14:textId="0F2FC5C3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DF1785" w14:textId="36C27706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9605DB" w14:textId="5D5CE8F6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-5.79389e-11</w:t>
                  </w:r>
                </w:p>
              </w:tc>
              <w:tc>
                <w:tcPr>
                  <w:tcW w:w="6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6B99C5" w14:textId="5061FFA8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7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F6F409" w14:textId="5A99A526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5.79389e-11</w:t>
                  </w:r>
                </w:p>
              </w:tc>
            </w:tr>
            <w:tr w:rsidR="00E33218" w14:paraId="2115E276" w14:textId="77777777" w:rsidTr="00E3321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FE6D3A" w14:textId="77777777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B14433" w14:textId="536189D5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9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925BBA" w14:textId="5FF180DA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D5CA6E" w14:textId="4EE9082E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EC3D253" w14:textId="5CEBB682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150</w:t>
                  </w:r>
                </w:p>
              </w:tc>
              <w:tc>
                <w:tcPr>
                  <w:tcW w:w="6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68975C" w14:textId="59C58559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7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83A320" w14:textId="0999854C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150</w:t>
                  </w:r>
                </w:p>
              </w:tc>
            </w:tr>
            <w:tr w:rsidR="00E33218" w14:paraId="65B2D5CB" w14:textId="77777777" w:rsidTr="00E332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45BEE0" w14:textId="270564FD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Beam-7(Boss-Extrude6)</w:t>
                  </w: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B894CF" w14:textId="150014FB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2317F60" w14:textId="3F319735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2.94e-22</w:t>
                  </w:r>
                </w:p>
              </w:tc>
              <w:tc>
                <w:tcPr>
                  <w:tcW w:w="69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F045DE" w14:textId="6C82A4AB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B50DC6" w14:textId="6AF41AD8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7,500</w:t>
                  </w:r>
                </w:p>
              </w:tc>
              <w:tc>
                <w:tcPr>
                  <w:tcW w:w="6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DE1A48" w14:textId="31B6D1DF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7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6A2FC38" w14:textId="4D9E2629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7,500</w:t>
                  </w:r>
                </w:p>
              </w:tc>
            </w:tr>
            <w:tr w:rsidR="00E33218" w14:paraId="78FBEE4B" w14:textId="77777777" w:rsidTr="00E3321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FC91092" w14:textId="77777777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F8D6EC8" w14:textId="472ADE0B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99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FDFBBE8" w14:textId="52951C18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-2.94001e-22</w:t>
                  </w:r>
                </w:p>
              </w:tc>
              <w:tc>
                <w:tcPr>
                  <w:tcW w:w="69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38978A" w14:textId="3D63A53A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6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1A3DF6" w14:textId="32C67A1D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2,500</w:t>
                  </w:r>
                </w:p>
              </w:tc>
              <w:tc>
                <w:tcPr>
                  <w:tcW w:w="654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C7BC05" w14:textId="03476E6D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72" w:type="pct"/>
                  <w:tcBorders>
                    <w:left w:val="single" w:sz="18" w:space="0" w:color="548DD4" w:themeColor="text2" w:themeTint="99"/>
                    <w:bottom w:val="none" w:sz="0" w:space="0" w:color="auto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D84C164" w14:textId="6663EE70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2,500</w:t>
                  </w:r>
                </w:p>
              </w:tc>
            </w:tr>
            <w:tr w:rsidR="00E33218" w14:paraId="34EE5F6A" w14:textId="77777777" w:rsidTr="00E332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 w:val="restar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1A1F6B" w14:textId="038FB9D1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Beam-8(Boss-Extrude7)</w:t>
                  </w: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340ABC" w14:textId="3BD82AAB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599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E8CB75A" w14:textId="6EE9AE3F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629E22" w14:textId="15CE95B5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6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595F29" w14:textId="31520D1B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5.20936e-08</w:t>
                  </w:r>
                </w:p>
              </w:tc>
              <w:tc>
                <w:tcPr>
                  <w:tcW w:w="654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A47572" w14:textId="33CDA22C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72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3A702E" w14:textId="72D331E5" w:rsidR="00E33218" w:rsidRDefault="00E33218" w:rsidP="001107D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5.20936e-08</w:t>
                  </w:r>
                </w:p>
              </w:tc>
            </w:tr>
            <w:tr w:rsidR="00E33218" w14:paraId="0CF794A4" w14:textId="77777777" w:rsidTr="00E3321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cantSplit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89" w:type="pct"/>
                  <w:vMerge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FCEFF1" w14:textId="77777777" w:rsidR="00E33218" w:rsidRPr="00A54E07" w:rsidRDefault="00E33218" w:rsidP="001107DF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97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8DAF7D" w14:textId="2B2E1C13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599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923E6D" w14:textId="22F7BE60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2.94e-22</w:t>
                  </w:r>
                </w:p>
              </w:tc>
              <w:tc>
                <w:tcPr>
                  <w:tcW w:w="694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71CAA4" w14:textId="154F2891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696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677D6C3" w14:textId="18D4054A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2,500</w:t>
                  </w:r>
                </w:p>
              </w:tc>
              <w:tc>
                <w:tcPr>
                  <w:tcW w:w="654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76C0DE" w14:textId="18DBADB8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1172" w:type="pct"/>
                  <w:tcBorders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D1F02C" w14:textId="3EA42A69" w:rsidR="00E33218" w:rsidRDefault="00E33218" w:rsidP="001107DF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2,500</w:t>
                  </w:r>
                </w:p>
              </w:tc>
            </w:tr>
          </w:tbl>
          <w:p w14:paraId="0C8773BE" w14:textId="0D1DAF00" w:rsidR="00EC2432" w:rsidRDefault="00EC2432" w:rsidP="000A7C6B"/>
        </w:tc>
      </w:tr>
    </w:tbl>
    <w:p w14:paraId="3B78292B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3C2913FB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BD03303" w14:textId="19877FB8" w:rsidR="00EC2432" w:rsidRDefault="00E33218" w:rsidP="000A7C6B">
            <w:pPr>
              <w:pStyle w:val="Heading1"/>
            </w:pPr>
            <w:bookmarkStart w:id="22" w:name="_Toc147101494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14:paraId="65DE6C0B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23"/>
              <w:gridCol w:w="3127"/>
              <w:gridCol w:w="2406"/>
              <w:gridCol w:w="2582"/>
            </w:tblGrid>
            <w:tr w:rsidR="00E33218" w14:paraId="0FE1426F" w14:textId="77777777" w:rsidTr="00B9280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CF70906" w14:textId="7C05FD9A" w:rsidR="00E33218" w:rsidRDefault="00E33218" w:rsidP="00E33218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C2218E0" w14:textId="5E9D2F6A" w:rsidR="00E33218" w:rsidRDefault="00E33218" w:rsidP="00E3321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3212038" w14:textId="1FFC6A95" w:rsidR="00E33218" w:rsidRDefault="00E33218" w:rsidP="00E3321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8DDCBD4" w14:textId="39559A17" w:rsidR="00E33218" w:rsidRDefault="00E33218" w:rsidP="00E3321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33218" w14:paraId="759304FE" w14:textId="77777777" w:rsidTr="00B9280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FBE5B90" w14:textId="780A7784" w:rsidR="00E33218" w:rsidRPr="004D2956" w:rsidRDefault="00E33218" w:rsidP="00E3321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4CB88D7" w14:textId="13346FF2" w:rsidR="00E33218" w:rsidRPr="004D2956" w:rsidRDefault="00E33218" w:rsidP="00E332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Upper bound axial and bending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CAF91E" w14:textId="77777777" w:rsidR="00E33218" w:rsidRDefault="00E33218" w:rsidP="00E332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14.793psi</w:t>
                  </w:r>
                </w:p>
                <w:p w14:paraId="1F4D7EAB" w14:textId="37C3ED82" w:rsidR="00E33218" w:rsidRPr="004D2956" w:rsidRDefault="00E33218" w:rsidP="00E332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AE7BE57" w14:textId="77777777" w:rsidR="00E33218" w:rsidRDefault="00E33218" w:rsidP="00E332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7,500.000psi</w:t>
                  </w:r>
                </w:p>
                <w:p w14:paraId="7B01226F" w14:textId="377DE554" w:rsidR="00E33218" w:rsidRPr="004D2956" w:rsidRDefault="00E33218" w:rsidP="00E332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</w:t>
                  </w:r>
                </w:p>
              </w:tc>
            </w:tr>
            <w:tr w:rsidR="00E33218" w14:paraId="634CE905" w14:textId="77777777" w:rsidTr="00B9280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4336A1A" w14:textId="14059C30" w:rsidR="00E33218" w:rsidRDefault="00E33218" w:rsidP="00E3321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6458B98" wp14:editId="4D205F14">
                        <wp:extent cx="6858000" cy="3864610"/>
                        <wp:effectExtent l="0" t="0" r="0" b="2540"/>
                        <wp:docPr id="1521697268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21697268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64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37A3B97" w14:textId="1D2D0422" w:rsidR="00E33218" w:rsidRPr="004D2956" w:rsidRDefault="00E33218" w:rsidP="00E3321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TU23FL-CAD-HW4.2-Jakob Werle-Stress-Stress1</w:t>
                  </w:r>
                </w:p>
              </w:tc>
            </w:tr>
          </w:tbl>
          <w:p w14:paraId="0103FD46" w14:textId="77777777" w:rsidR="00E33218" w:rsidRDefault="00E33218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05"/>
              <w:gridCol w:w="3361"/>
              <w:gridCol w:w="2197"/>
              <w:gridCol w:w="2175"/>
            </w:tblGrid>
            <w:tr w:rsidR="00E33218" w14:paraId="04D9F077" w14:textId="77777777" w:rsidTr="00B9280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492ACA3" w14:textId="37A69BF1" w:rsidR="00E33218" w:rsidRDefault="00E33218" w:rsidP="00E33218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F5B93D" w14:textId="196C2961" w:rsidR="00E33218" w:rsidRDefault="00E33218" w:rsidP="00E3321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2D032B2" w14:textId="6922D8C0" w:rsidR="00E33218" w:rsidRDefault="00E33218" w:rsidP="00E3321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835D931" w14:textId="1711321D" w:rsidR="00E33218" w:rsidRDefault="00E33218" w:rsidP="00E3321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33218" w14:paraId="694F2E86" w14:textId="77777777" w:rsidTr="00B9280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7EAB988" w14:textId="15B2D448" w:rsidR="00E33218" w:rsidRPr="004D2956" w:rsidRDefault="00E33218" w:rsidP="00E3321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2DC6801" w14:textId="2AE8B85F" w:rsidR="00E33218" w:rsidRPr="004D2956" w:rsidRDefault="00E33218" w:rsidP="00E332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7B9CFD6" w14:textId="77777777" w:rsidR="00E33218" w:rsidRDefault="00E33218" w:rsidP="00E332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0.000in</w:t>
                  </w:r>
                </w:p>
                <w:p w14:paraId="1C8EC0C9" w14:textId="0E67300B" w:rsidR="00E33218" w:rsidRPr="004D2956" w:rsidRDefault="00E33218" w:rsidP="00E332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593BC1" w14:textId="77777777" w:rsidR="00E33218" w:rsidRDefault="00E33218" w:rsidP="00E332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3.142in</w:t>
                  </w:r>
                </w:p>
                <w:p w14:paraId="2B86B15E" w14:textId="7D563E51" w:rsidR="00E33218" w:rsidRPr="004D2956" w:rsidRDefault="00E33218" w:rsidP="00E332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35</w:t>
                  </w:r>
                </w:p>
              </w:tc>
            </w:tr>
            <w:tr w:rsidR="00E33218" w14:paraId="705D9D68" w14:textId="77777777" w:rsidTr="00B9280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DB8C08B" w14:textId="539CEDA8" w:rsidR="00E33218" w:rsidRDefault="00E33218" w:rsidP="00E3321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65628CA" wp14:editId="12CC9297">
                        <wp:extent cx="6858000" cy="3864610"/>
                        <wp:effectExtent l="0" t="0" r="0" b="2540"/>
                        <wp:docPr id="1695914693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95914693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64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3BF639F" w14:textId="5395F3A0" w:rsidR="00E33218" w:rsidRPr="004D2956" w:rsidRDefault="00E33218" w:rsidP="00E3321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TU23FL-CAD-HW4.2-Jakob Werle-Displacement-Displacement1</w:t>
                  </w:r>
                </w:p>
              </w:tc>
            </w:tr>
          </w:tbl>
          <w:p w14:paraId="0B14BA9F" w14:textId="77777777" w:rsidR="00E33218" w:rsidRDefault="00E33218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004"/>
              <w:gridCol w:w="7534"/>
            </w:tblGrid>
            <w:tr w:rsidR="00E33218" w14:paraId="1963D015" w14:textId="77777777" w:rsidTr="00E332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3D9F8F7" w14:textId="109A0C52" w:rsidR="00E33218" w:rsidRDefault="00E33218" w:rsidP="00E33218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EAE8CFE" w14:textId="263E6D1E" w:rsidR="00E33218" w:rsidRDefault="00E33218" w:rsidP="00E3321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E33218" w14:paraId="460E6C69" w14:textId="77777777" w:rsidTr="00FE5B5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5326702" w14:textId="724DC4FD" w:rsidR="00E33218" w:rsidRPr="004D2956" w:rsidRDefault="00E33218" w:rsidP="00E3321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Shear-Moment Plot1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B2E9B72" w14:textId="3EF2B6A4" w:rsidR="00E33218" w:rsidRPr="004D2956" w:rsidRDefault="00E33218" w:rsidP="00E332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Shear Force in Dir1</w:t>
                  </w:r>
                </w:p>
              </w:tc>
            </w:tr>
            <w:tr w:rsidR="00E33218" w14:paraId="0E91A1AB" w14:textId="77777777" w:rsidTr="00E3321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61C5B2" w14:textId="7DF0F3B8" w:rsidR="00E33218" w:rsidRDefault="00E33218" w:rsidP="00E3321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FC2CAEA" wp14:editId="4256B0E1">
                        <wp:extent cx="6858000" cy="3864610"/>
                        <wp:effectExtent l="0" t="0" r="0" b="2540"/>
                        <wp:docPr id="2086468637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8646863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64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BEA176D" w14:textId="1946B720" w:rsidR="00E33218" w:rsidRPr="004D2956" w:rsidRDefault="00E33218" w:rsidP="00E3321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TU23FL-CAD-HW4.2-Jakob Werle-Shear-Moment Plot-Shear-Moment Plot1</w:t>
                  </w:r>
                </w:p>
              </w:tc>
            </w:tr>
          </w:tbl>
          <w:p w14:paraId="285EC670" w14:textId="77777777" w:rsidR="00E33218" w:rsidRDefault="00E33218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54"/>
              <w:gridCol w:w="7584"/>
            </w:tblGrid>
            <w:tr w:rsidR="00E33218" w14:paraId="70B7EEB0" w14:textId="77777777" w:rsidTr="00E3321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6593B0E" w14:textId="237E76BD" w:rsidR="00E33218" w:rsidRDefault="00E33218" w:rsidP="00E33218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0DF471C" w14:textId="5A09057E" w:rsidR="00E33218" w:rsidRDefault="00E33218" w:rsidP="00E3321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E33218" w14:paraId="05516DA0" w14:textId="77777777" w:rsidTr="0041642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B4CB6E5" w14:textId="3FB79A45" w:rsidR="00E33218" w:rsidRPr="004D2956" w:rsidRDefault="00E33218" w:rsidP="00E3321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Shear-Moment Plot2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2E3B988" w14:textId="03D007A8" w:rsidR="00E33218" w:rsidRPr="004D2956" w:rsidRDefault="00E33218" w:rsidP="00E3321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Moment about Dir2</w:t>
                  </w:r>
                </w:p>
              </w:tc>
            </w:tr>
            <w:tr w:rsidR="00E33218" w14:paraId="14F3ADBD" w14:textId="77777777" w:rsidTr="00E3321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E75716" w14:textId="09C4D52F" w:rsidR="00E33218" w:rsidRDefault="00E33218" w:rsidP="00E3321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F33168F" wp14:editId="3D24A83B">
                        <wp:extent cx="6858000" cy="3864610"/>
                        <wp:effectExtent l="0" t="0" r="0" b="2540"/>
                        <wp:docPr id="36964247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9642476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646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04B72B" w14:textId="0FFA9A7C" w:rsidR="00E33218" w:rsidRPr="004D2956" w:rsidRDefault="00E33218" w:rsidP="00E3321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TU23FL-CAD-HW4.2-Jakob Werle-Shear-Moment Plot-Shear-Moment Plot2</w:t>
                  </w:r>
                </w:p>
              </w:tc>
            </w:tr>
          </w:tbl>
          <w:p w14:paraId="3C2608CA" w14:textId="77777777" w:rsidR="00E33218" w:rsidRPr="000B04D4" w:rsidRDefault="00E33218" w:rsidP="000A7C6B"/>
          <w:bookmarkEnd w:id="23"/>
          <w:bookmarkEnd w:id="24"/>
          <w:bookmarkEnd w:id="25"/>
          <w:p w14:paraId="37A47BAB" w14:textId="163459EF" w:rsidR="00EC2432" w:rsidRDefault="00EC2432" w:rsidP="000A7C6B"/>
        </w:tc>
      </w:tr>
    </w:tbl>
    <w:p w14:paraId="0EF05B41" w14:textId="77777777" w:rsidR="000B1701" w:rsidRDefault="000B1701" w:rsidP="000B1701"/>
    <w:p w14:paraId="526C2033" w14:textId="77777777" w:rsidR="003E3478" w:rsidRDefault="003E3478">
      <w:bookmarkStart w:id="26" w:name="_Toc147101495"/>
      <w:r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44CF511E" w14:textId="77777777" w:rsidTr="003E3478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</w:tcPr>
          <w:p w14:paraId="2E3BBD06" w14:textId="56108286" w:rsidR="000B1701" w:rsidRDefault="00E33218" w:rsidP="00E33218">
            <w:pPr>
              <w:pStyle w:val="Heading1"/>
            </w:pPr>
            <w:r>
              <w:lastRenderedPageBreak/>
              <w:t>Conclusion</w:t>
            </w:r>
            <w:bookmarkEnd w:id="26"/>
          </w:p>
        </w:tc>
      </w:tr>
    </w:tbl>
    <w:tbl>
      <w:tblPr>
        <w:tblW w:w="2785" w:type="dxa"/>
        <w:tblLook w:val="04A0" w:firstRow="1" w:lastRow="0" w:firstColumn="1" w:lastColumn="0" w:noHBand="0" w:noVBand="1"/>
      </w:tblPr>
      <w:tblGrid>
        <w:gridCol w:w="1912"/>
        <w:gridCol w:w="873"/>
      </w:tblGrid>
      <w:tr w:rsidR="003E3478" w:rsidRPr="003E3478" w14:paraId="21AC82EB" w14:textId="77777777" w:rsidTr="003E3478">
        <w:trPr>
          <w:trHeight w:val="288"/>
        </w:trPr>
        <w:tc>
          <w:tcPr>
            <w:tcW w:w="27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F6257" w14:textId="77777777" w:rsidR="003E3478" w:rsidRPr="003E3478" w:rsidRDefault="003E3478" w:rsidP="003E34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E3478">
              <w:rPr>
                <w:rFonts w:ascii="Calibri" w:eastAsia="Times New Roman" w:hAnsi="Calibri" w:cs="Calibri"/>
                <w:color w:val="000000"/>
              </w:rPr>
              <w:t>TU23FL-CAD-HW4.2</w:t>
            </w:r>
          </w:p>
        </w:tc>
      </w:tr>
      <w:tr w:rsidR="003E3478" w:rsidRPr="003E3478" w14:paraId="6E459DC7" w14:textId="77777777" w:rsidTr="003E3478">
        <w:trPr>
          <w:trHeight w:val="288"/>
        </w:trPr>
        <w:tc>
          <w:tcPr>
            <w:tcW w:w="1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6A4" w14:textId="77777777" w:rsidR="003E3478" w:rsidRPr="003E3478" w:rsidRDefault="003E3478" w:rsidP="003E3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E3478">
              <w:rPr>
                <w:rFonts w:ascii="Calibri" w:eastAsia="Times New Roman" w:hAnsi="Calibri" w:cs="Calibri"/>
                <w:color w:val="000000"/>
              </w:rPr>
              <w:t>Stress_max</w:t>
            </w:r>
            <w:proofErr w:type="spellEnd"/>
            <w:r w:rsidRPr="003E3478">
              <w:rPr>
                <w:rFonts w:ascii="Calibri" w:eastAsia="Times New Roman" w:hAnsi="Calibri" w:cs="Calibri"/>
                <w:color w:val="000000"/>
              </w:rPr>
              <w:t xml:space="preserve"> [psi]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26766" w14:textId="77777777" w:rsidR="003E3478" w:rsidRPr="003E3478" w:rsidRDefault="003E3478" w:rsidP="003E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E3478">
              <w:rPr>
                <w:rFonts w:ascii="Calibri" w:eastAsia="Times New Roman" w:hAnsi="Calibri" w:cs="Calibri"/>
                <w:color w:val="000000"/>
              </w:rPr>
              <w:t>7500</w:t>
            </w:r>
          </w:p>
        </w:tc>
      </w:tr>
      <w:tr w:rsidR="003E3478" w:rsidRPr="003E3478" w14:paraId="3F5B13E0" w14:textId="77777777" w:rsidTr="003E3478">
        <w:trPr>
          <w:trHeight w:val="288"/>
        </w:trPr>
        <w:tc>
          <w:tcPr>
            <w:tcW w:w="1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C071" w14:textId="77777777" w:rsidR="003E3478" w:rsidRPr="003E3478" w:rsidRDefault="003E3478" w:rsidP="003E3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E3478">
              <w:rPr>
                <w:rFonts w:ascii="Calibri" w:eastAsia="Times New Roman" w:hAnsi="Calibri" w:cs="Calibri"/>
                <w:color w:val="000000"/>
              </w:rPr>
              <w:t>F_Ay</w:t>
            </w:r>
            <w:proofErr w:type="spellEnd"/>
            <w:r w:rsidRPr="003E3478">
              <w:rPr>
                <w:rFonts w:ascii="Calibri" w:eastAsia="Times New Roman" w:hAnsi="Calibri" w:cs="Calibri"/>
                <w:color w:val="000000"/>
              </w:rPr>
              <w:t xml:space="preserve"> [</w:t>
            </w:r>
            <w:proofErr w:type="spellStart"/>
            <w:r w:rsidRPr="003E3478">
              <w:rPr>
                <w:rFonts w:ascii="Calibri" w:eastAsia="Times New Roman" w:hAnsi="Calibri" w:cs="Calibri"/>
                <w:color w:val="000000"/>
              </w:rPr>
              <w:t>lbf</w:t>
            </w:r>
            <w:proofErr w:type="spellEnd"/>
            <w:r w:rsidRPr="003E3478">
              <w:rPr>
                <w:rFonts w:ascii="Calibri" w:eastAsia="Times New Roman" w:hAnsi="Calibri" w:cs="Calibri"/>
                <w:color w:val="000000"/>
              </w:rPr>
              <w:t>]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7A5" w14:textId="77777777" w:rsidR="003E3478" w:rsidRPr="003E3478" w:rsidRDefault="003E3478" w:rsidP="003E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E3478">
              <w:rPr>
                <w:rFonts w:ascii="Calibri" w:eastAsia="Times New Roman" w:hAnsi="Calibri" w:cs="Calibri"/>
                <w:color w:val="000000"/>
              </w:rPr>
              <w:t>-9.38</w:t>
            </w:r>
          </w:p>
        </w:tc>
      </w:tr>
      <w:tr w:rsidR="003E3478" w:rsidRPr="003E3478" w14:paraId="13E47D30" w14:textId="77777777" w:rsidTr="003E3478">
        <w:trPr>
          <w:trHeight w:val="288"/>
        </w:trPr>
        <w:tc>
          <w:tcPr>
            <w:tcW w:w="1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6579C" w14:textId="77777777" w:rsidR="003E3478" w:rsidRPr="003E3478" w:rsidRDefault="003E3478" w:rsidP="003E3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E3478">
              <w:rPr>
                <w:rFonts w:ascii="Calibri" w:eastAsia="Times New Roman" w:hAnsi="Calibri" w:cs="Calibri"/>
                <w:color w:val="000000"/>
              </w:rPr>
              <w:t>F_Cy</w:t>
            </w:r>
            <w:proofErr w:type="spellEnd"/>
            <w:r w:rsidRPr="003E3478">
              <w:rPr>
                <w:rFonts w:ascii="Calibri" w:eastAsia="Times New Roman" w:hAnsi="Calibri" w:cs="Calibri"/>
                <w:color w:val="000000"/>
              </w:rPr>
              <w:t xml:space="preserve"> [</w:t>
            </w:r>
            <w:proofErr w:type="spellStart"/>
            <w:r w:rsidRPr="003E3478">
              <w:rPr>
                <w:rFonts w:ascii="Calibri" w:eastAsia="Times New Roman" w:hAnsi="Calibri" w:cs="Calibri"/>
                <w:color w:val="000000"/>
              </w:rPr>
              <w:t>lbf</w:t>
            </w:r>
            <w:proofErr w:type="spellEnd"/>
            <w:r w:rsidRPr="003E3478">
              <w:rPr>
                <w:rFonts w:ascii="Calibri" w:eastAsia="Times New Roman" w:hAnsi="Calibri" w:cs="Calibri"/>
                <w:color w:val="000000"/>
              </w:rPr>
              <w:t>]</w:t>
            </w:r>
          </w:p>
        </w:tc>
        <w:tc>
          <w:tcPr>
            <w:tcW w:w="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BD058" w14:textId="77777777" w:rsidR="003E3478" w:rsidRPr="003E3478" w:rsidRDefault="003E3478" w:rsidP="003E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E3478">
              <w:rPr>
                <w:rFonts w:ascii="Calibri" w:eastAsia="Times New Roman" w:hAnsi="Calibri" w:cs="Calibri"/>
                <w:color w:val="000000"/>
              </w:rPr>
              <w:t>709</w:t>
            </w:r>
          </w:p>
        </w:tc>
      </w:tr>
    </w:tbl>
    <w:p w14:paraId="5E874603" w14:textId="7883EF23" w:rsidR="00AC3438" w:rsidRPr="00AC3438" w:rsidRDefault="003E3478" w:rsidP="00FE0924">
      <w:r w:rsidRPr="003E3478">
        <w:drawing>
          <wp:inline distT="0" distB="0" distL="0" distR="0" wp14:anchorId="787A10B7" wp14:editId="5B9AA09D">
            <wp:extent cx="6858000" cy="4443095"/>
            <wp:effectExtent l="0" t="0" r="0" b="0"/>
            <wp:docPr id="1804274297" name="Picture 1" descr="A close-up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74297" name="Picture 1" descr="A close-up of math equation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438" w:rsidRPr="00AC3438" w:rsidSect="00E33218">
      <w:headerReference w:type="default" r:id="rId24"/>
      <w:footerReference w:type="default" r:id="rId25"/>
      <w:footerReference w:type="first" r:id="rId2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5D82C" w14:textId="77777777" w:rsidR="00042735" w:rsidRDefault="00042735" w:rsidP="00F25CD7">
      <w:pPr>
        <w:spacing w:after="0" w:line="240" w:lineRule="auto"/>
      </w:pPr>
      <w:r>
        <w:separator/>
      </w:r>
    </w:p>
  </w:endnote>
  <w:endnote w:type="continuationSeparator" w:id="0">
    <w:p w14:paraId="7C2B6622" w14:textId="77777777" w:rsidR="00042735" w:rsidRDefault="00042735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421DDBA7" w14:textId="77777777" w:rsidTr="003E1AE9">
      <w:tc>
        <w:tcPr>
          <w:tcW w:w="867" w:type="pct"/>
        </w:tcPr>
        <w:p w14:paraId="137D4F96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D76F2D3" wp14:editId="474E62DE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4962DF2B" w14:textId="4CF2191E" w:rsidR="00DC4D2F" w:rsidRDefault="00E33218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71185EDE" w14:textId="53584314" w:rsidR="00DC4D2F" w:rsidRDefault="00E33218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TU23FL-CAD-HW4.2</w:t>
          </w:r>
        </w:p>
      </w:tc>
      <w:tc>
        <w:tcPr>
          <w:tcW w:w="0" w:type="auto"/>
          <w:vAlign w:val="bottom"/>
        </w:tcPr>
        <w:p w14:paraId="4EFC5A37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0E80702F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0D4FC542" w14:textId="77777777" w:rsidTr="00BF0BC4">
      <w:tc>
        <w:tcPr>
          <w:tcW w:w="1908" w:type="dxa"/>
        </w:tcPr>
        <w:p w14:paraId="6BA4B922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533ACCD" wp14:editId="4A78F942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295F4FBA" w14:textId="34451D02" w:rsidR="00DC4D2F" w:rsidRDefault="00E33218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48826E82" w14:textId="15C444A7" w:rsidR="00DC4D2F" w:rsidRDefault="00E33218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TU23FL-CAD-HW4.2</w:t>
          </w:r>
        </w:p>
      </w:tc>
      <w:tc>
        <w:tcPr>
          <w:tcW w:w="360" w:type="dxa"/>
          <w:vAlign w:val="bottom"/>
        </w:tcPr>
        <w:p w14:paraId="4ED64632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484F2754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66CD9" w14:textId="77777777" w:rsidR="00042735" w:rsidRDefault="00042735" w:rsidP="00F25CD7">
      <w:pPr>
        <w:spacing w:after="0" w:line="240" w:lineRule="auto"/>
      </w:pPr>
      <w:r>
        <w:separator/>
      </w:r>
    </w:p>
  </w:footnote>
  <w:footnote w:type="continuationSeparator" w:id="0">
    <w:p w14:paraId="15B77778" w14:textId="77777777" w:rsidR="00042735" w:rsidRDefault="00042735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39F27D5E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39132D72" w14:textId="0DEA0EED"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39DF108D" w14:textId="647AA1B1"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3D8AB9FA" w14:textId="583FFD0C" w:rsidR="00DC4D2F" w:rsidRDefault="00E33218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Jakob Werle</w:t>
          </w:r>
        </w:p>
        <w:p w14:paraId="0E0D93F9" w14:textId="5D833737" w:rsidR="00DC4D2F" w:rsidRPr="003E4713" w:rsidRDefault="00E33218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10/2/2023</w:t>
          </w:r>
        </w:p>
      </w:tc>
    </w:tr>
  </w:tbl>
  <w:p w14:paraId="26C044AF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3917B6A1" w14:textId="77777777"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218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735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478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3218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79E69"/>
  <w15:docId w15:val="{6520834B-D55D-4C76-82EC-CE4F1A3EA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kob\OneDrive%20-%20Temple%20University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0</TotalTime>
  <Pages>15</Pages>
  <Words>1030</Words>
  <Characters>5874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Jakob Werle</dc:creator>
  <cp:lastModifiedBy>Jakob Werle</cp:lastModifiedBy>
  <cp:revision>2</cp:revision>
  <dcterms:created xsi:type="dcterms:W3CDTF">2023-10-02T05:10:00Z</dcterms:created>
  <dcterms:modified xsi:type="dcterms:W3CDTF">2023-10-02T05:12:00Z</dcterms:modified>
</cp:coreProperties>
</file>