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C9695A0" w14:textId="77777777" w:rsidTr="00A43A5B">
        <w:trPr>
          <w:cantSplit/>
          <w:trHeight w:val="4488"/>
        </w:trPr>
        <w:tc>
          <w:tcPr>
            <w:tcW w:w="6285" w:type="dxa"/>
          </w:tcPr>
          <w:p w14:paraId="0F029F18" w14:textId="0B95B770" w:rsidR="00F448BC" w:rsidRDefault="00E37E77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AAE9E8" wp14:editId="2308E940">
                  <wp:extent cx="3853815" cy="2305685"/>
                  <wp:effectExtent l="0" t="0" r="0" b="0"/>
                  <wp:docPr id="1888222703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22270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30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6ADF9820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729E2479" w14:textId="2CF2AE65" w:rsidR="00B77317" w:rsidRPr="00CD1539" w:rsidRDefault="00E37E77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Bolts Assem</w:t>
                  </w:r>
                </w:p>
                <w:p w14:paraId="37EA1E1C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2B91DE3B" w14:textId="4CEF7BB1" w:rsidR="00B77317" w:rsidRPr="00CD1539" w:rsidRDefault="00E37E77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Thursday, October 19, 2023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Jakob Werle</w:t>
                  </w:r>
                </w:p>
                <w:p w14:paraId="160750E8" w14:textId="3E42895A" w:rsidR="00B77317" w:rsidRPr="00CD1539" w:rsidRDefault="00E37E77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31B79518" w14:textId="61F9F5B7" w:rsidR="00B77317" w:rsidRPr="006A441F" w:rsidRDefault="00E37E77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33E1D1A2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1EDBFEBC" w14:textId="39C47279" w:rsidR="00B77317" w:rsidRDefault="00E37E77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F7EF2CE" w14:textId="1ADFD616" w:rsidR="00E37E77" w:rsidRDefault="001041F1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48620994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_Toc148620994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1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358E71" w14:textId="28D796A1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0995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_Toc148620995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2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5A67B6F" w14:textId="160C8E80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0996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_Toc148620996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3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EDA513B" w14:textId="492C5F10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0997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_Toc148620997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4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86AFA4E" w14:textId="1A1A0FEB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0998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Units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_Toc148620998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4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B11732D" w14:textId="1B460AF9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0999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_Toc148620999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5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77C7452" w14:textId="50BC52F4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1000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_Toc148621000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6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C8721B8" w14:textId="069EC6B1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1001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_Toc148621001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7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7253E9A" w14:textId="4FE76648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1002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_Toc148621002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8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ADF5A9C" w14:textId="1B8895DF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1003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_Toc148621003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9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5A3E326" w14:textId="439CD0C1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1004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_Toc148621004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9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B4DDF6E" w14:textId="7562B93A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1005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_Toc148621005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10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5814266" w14:textId="1A288C4D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1006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Beams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_Toc148621006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10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DD08D1" w14:textId="012AC9D7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1007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_Toc148621007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11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CA7F186" w14:textId="48123875" w:rsidR="00E37E77" w:rsidRDefault="00000000">
                      <w:pPr>
                        <w:pStyle w:val="TOC1"/>
                        <w:rPr>
                          <w:noProof/>
                          <w:kern w:val="2"/>
                          <w:sz w:val="22"/>
                          <w14:ligatures w14:val="standardContextual"/>
                        </w:rPr>
                      </w:pPr>
                      <w:hyperlink w:anchor="_Toc148621008" w:history="1">
                        <w:r w:rsidR="00E37E77" w:rsidRPr="00C862C0">
                          <w:rPr>
                            <w:rStyle w:val="Hyperlink"/>
                            <w:noProof/>
                          </w:rPr>
                          <w:t>Conclusion</w:t>
                        </w:r>
                        <w:r w:rsidR="00E37E77">
                          <w:rPr>
                            <w:noProof/>
                            <w:webHidden/>
                          </w:rPr>
                          <w:tab/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E77">
                          <w:rPr>
                            <w:noProof/>
                            <w:webHidden/>
                          </w:rPr>
                          <w:instrText xml:space="preserve"> PAGEREF _Toc148621008 \h </w:instrText>
                        </w:r>
                        <w:r w:rsidR="00E37E77">
                          <w:rPr>
                            <w:noProof/>
                            <w:webHidden/>
                          </w:rPr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E77">
                          <w:rPr>
                            <w:noProof/>
                            <w:webHidden/>
                          </w:rPr>
                          <w:t>14</w:t>
                        </w:r>
                        <w:r w:rsidR="00E37E77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8C8368E" w14:textId="41E972FA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79340AFD" w14:textId="77777777" w:rsidR="00F448BC" w:rsidRDefault="00F448BC" w:rsidP="00A5373F"/>
        </w:tc>
      </w:tr>
      <w:tr w:rsidR="00F448BC" w14:paraId="641FD5B7" w14:textId="77777777" w:rsidTr="00BE081A">
        <w:trPr>
          <w:cantSplit/>
          <w:trHeight w:val="3924"/>
        </w:trPr>
        <w:tc>
          <w:tcPr>
            <w:tcW w:w="6285" w:type="dxa"/>
          </w:tcPr>
          <w:p w14:paraId="17F715EF" w14:textId="7EF6A1B6" w:rsidR="00C27B5D" w:rsidRDefault="00E37E77" w:rsidP="00C27B5D">
            <w:pPr>
              <w:pStyle w:val="Heading1"/>
            </w:pPr>
            <w:bookmarkStart w:id="0" w:name="_Toc148620994"/>
            <w:r>
              <w:t>Description</w:t>
            </w:r>
            <w:bookmarkEnd w:id="0"/>
          </w:p>
          <w:p w14:paraId="7D11407F" w14:textId="55134462" w:rsidR="00F448BC" w:rsidRPr="00E65D6E" w:rsidRDefault="00E37E77" w:rsidP="00FF408C">
            <w:r>
              <w:t>No Data</w:t>
            </w:r>
          </w:p>
        </w:tc>
        <w:tc>
          <w:tcPr>
            <w:tcW w:w="4713" w:type="dxa"/>
            <w:vMerge/>
          </w:tcPr>
          <w:p w14:paraId="19E43DB4" w14:textId="77777777" w:rsidR="00F448BC" w:rsidRPr="00A33AA4" w:rsidRDefault="00F448BC" w:rsidP="00840CC7">
            <w:pPr>
              <w:pStyle w:val="TOC3"/>
            </w:pPr>
          </w:p>
        </w:tc>
      </w:tr>
    </w:tbl>
    <w:p w14:paraId="3456B794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20D48043" w14:textId="77777777" w:rsidTr="00DD03CF">
        <w:tc>
          <w:tcPr>
            <w:tcW w:w="11016" w:type="dxa"/>
          </w:tcPr>
          <w:p w14:paraId="7DCD8A65" w14:textId="4BC04A1C" w:rsidR="00343025" w:rsidRDefault="00E37E77" w:rsidP="00343025">
            <w:pPr>
              <w:pStyle w:val="Heading1"/>
            </w:pPr>
            <w:bookmarkStart w:id="1" w:name="_Toc148620995"/>
            <w:bookmarkStart w:id="2" w:name="_Toc243733140"/>
            <w:bookmarkStart w:id="3" w:name="_Toc245020107"/>
            <w:bookmarkStart w:id="4" w:name="_Toc245020139"/>
            <w:r>
              <w:lastRenderedPageBreak/>
              <w:t>Assumptions</w:t>
            </w:r>
            <w:bookmarkEnd w:id="1"/>
          </w:p>
          <w:p w14:paraId="2A3726B4" w14:textId="619F68D8" w:rsidR="00A96F2C" w:rsidRDefault="00A96F2C" w:rsidP="00A96F2C"/>
        </w:tc>
      </w:tr>
    </w:tbl>
    <w:p w14:paraId="13495F03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4065B5AD" w14:textId="77777777" w:rsidTr="00ED5A01">
        <w:tc>
          <w:tcPr>
            <w:tcW w:w="11016" w:type="dxa"/>
          </w:tcPr>
          <w:p w14:paraId="00CEB34F" w14:textId="203697D2" w:rsidR="00FF408C" w:rsidRDefault="00E37E77" w:rsidP="00FF408C">
            <w:pPr>
              <w:pStyle w:val="Heading1"/>
            </w:pPr>
            <w:bookmarkStart w:id="5" w:name="_Toc148620996"/>
            <w:r>
              <w:lastRenderedPageBreak/>
              <w:t>Model Information</w:t>
            </w:r>
            <w:bookmarkEnd w:id="5"/>
          </w:p>
          <w:p w14:paraId="14C1A08A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1C4DDAA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09F3994C" w14:textId="77777777" w:rsidTr="00077EA0">
                    <w:tc>
                      <w:tcPr>
                        <w:tcW w:w="8640" w:type="dxa"/>
                      </w:tcPr>
                      <w:p w14:paraId="63388282" w14:textId="1F6275C7" w:rsidR="00077EA0" w:rsidRDefault="00E37E77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1F4D286A" wp14:editId="3C51A3E2">
                              <wp:extent cx="5349240" cy="3522345"/>
                              <wp:effectExtent l="0" t="0" r="3810" b="1905"/>
                              <wp:docPr id="66487732" name="Picture 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6487732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5223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14CAF28" w14:textId="0AB13940" w:rsidR="00C16188" w:rsidRDefault="00E37E77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Bolts Assem</w:t>
                  </w:r>
                </w:p>
                <w:p w14:paraId="55E8745C" w14:textId="01155DB9" w:rsidR="00C16188" w:rsidRDefault="00E37E77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16AC24CA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878A059" w14:textId="78D4E8B2" w:rsidR="00C16188" w:rsidRPr="0044448A" w:rsidRDefault="00E37E77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50612AE9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0C2489" w14:textId="021D4FAD" w:rsidR="00C16188" w:rsidRDefault="00E37E77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E27CBB" w14:textId="6EFB628F" w:rsidR="00C16188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4D7C710" w14:textId="6B6ED43E" w:rsidR="00C16188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4FC5BF9" w14:textId="149EA29B" w:rsidR="00C16188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E37E77" w14:paraId="4EDD1895" w14:textId="77777777" w:rsidTr="006A4B4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7BC8E5" w14:textId="68968D61" w:rsidR="00E37E77" w:rsidRDefault="00E37E77" w:rsidP="006A4B4D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14:paraId="39D6DE45" w14:textId="68C0442E" w:rsidR="00E37E77" w:rsidRPr="0044448A" w:rsidRDefault="00E37E77" w:rsidP="006A4B4D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3047925" wp14:editId="6653EA55">
                        <wp:extent cx="1562735" cy="1028700"/>
                        <wp:effectExtent l="0" t="0" r="0" b="0"/>
                        <wp:docPr id="1905488440" name="Picture 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05488440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319D82F" w14:textId="7FD0F118" w:rsidR="00E37E77" w:rsidRPr="0044448A" w:rsidRDefault="00E37E77" w:rsidP="006A4B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4042E2" w14:textId="77777777" w:rsidR="00E37E77" w:rsidRDefault="00E37E77" w:rsidP="006A4B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Mass:8.02085 lb</w:t>
                  </w:r>
                </w:p>
                <w:p w14:paraId="0BA82223" w14:textId="77777777" w:rsidR="00E37E77" w:rsidRDefault="00E37E77" w:rsidP="006A4B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Volume:31.2699 in^3</w:t>
                  </w:r>
                </w:p>
                <w:p w14:paraId="404459AD" w14:textId="77777777" w:rsidR="00E37E77" w:rsidRDefault="00E37E77" w:rsidP="006A4B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Density:0.256504 lb/in^3</w:t>
                  </w:r>
                </w:p>
                <w:p w14:paraId="0BE06209" w14:textId="77777777" w:rsidR="00E37E77" w:rsidRDefault="00E37E77" w:rsidP="006A4B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Weight:8.01541 lbf</w:t>
                  </w:r>
                </w:p>
                <w:p w14:paraId="118731C2" w14:textId="19311ADD" w:rsidR="00E37E77" w:rsidRPr="0044448A" w:rsidRDefault="00E37E77" w:rsidP="006A4B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A67853" w14:textId="77777777" w:rsidR="00E37E77" w:rsidRDefault="00E37E77" w:rsidP="006A4B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C:\Users\jakob\software\TU\23FL\CAD\bolts_in_class\Bolts Assem take 2\bc1.SLDPRT</w:t>
                  </w:r>
                </w:p>
                <w:p w14:paraId="0A8C992D" w14:textId="2562F6F9" w:rsidR="00E37E77" w:rsidRPr="0044448A" w:rsidRDefault="00E37E77" w:rsidP="006A4B4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19 14:57:50 2023</w:t>
                  </w:r>
                </w:p>
              </w:tc>
            </w:tr>
            <w:tr w:rsidR="00C16188" w14:paraId="08CB4304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B8031D" w14:textId="38C4089D" w:rsidR="00C16188" w:rsidRDefault="00E37E77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Cut-Extrude1</w:t>
                  </w:r>
                </w:p>
                <w:p w14:paraId="405C3A8A" w14:textId="07C2383B" w:rsidR="004B3022" w:rsidRPr="0044448A" w:rsidRDefault="00E37E77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0F3E096" wp14:editId="2D425F6F">
                        <wp:extent cx="1562735" cy="1028700"/>
                        <wp:effectExtent l="0" t="0" r="0" b="0"/>
                        <wp:docPr id="286694656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669465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102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D3E9328" w14:textId="1F91C0E8" w:rsidR="00C16188" w:rsidRPr="0044448A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B2EC037" w14:textId="77777777" w:rsidR="00E37E77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Mass:8.02085 lb</w:t>
                  </w:r>
                </w:p>
                <w:p w14:paraId="1B504C05" w14:textId="77777777" w:rsidR="00E37E77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Volume:31.2699 in^3</w:t>
                  </w:r>
                </w:p>
                <w:p w14:paraId="5EACE577" w14:textId="77777777" w:rsidR="00E37E77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Density:0.256504 lb/in^3</w:t>
                  </w:r>
                </w:p>
                <w:p w14:paraId="5B10CC6A" w14:textId="77777777" w:rsidR="00E37E77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Weight:8.01541 lbf</w:t>
                  </w:r>
                </w:p>
                <w:p w14:paraId="54A022E6" w14:textId="29EBEDDC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FE8474A" w14:textId="77777777" w:rsidR="00E37E77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C:\Users\jakob\software\TU\23FL\CAD\bolts_in_class\Bolts Assem take 2\bc1.SLDPRT</w:t>
                  </w:r>
                </w:p>
                <w:p w14:paraId="1E67A254" w14:textId="4D03B474" w:rsidR="00C16188" w:rsidRPr="0044448A" w:rsidRDefault="00E37E77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Oct 19 14:57:50 2023</w:t>
                  </w:r>
                </w:p>
              </w:tc>
            </w:tr>
          </w:tbl>
          <w:p w14:paraId="796204F9" w14:textId="67790A8B" w:rsidR="00FF408C" w:rsidRDefault="00FF408C" w:rsidP="00A96F2C"/>
        </w:tc>
      </w:tr>
    </w:tbl>
    <w:p w14:paraId="18F77302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5E294F" w14:paraId="45319FB8" w14:textId="77777777" w:rsidTr="005E294F">
        <w:tc>
          <w:tcPr>
            <w:tcW w:w="11016" w:type="dxa"/>
          </w:tcPr>
          <w:p w14:paraId="6803E04D" w14:textId="09AE2139" w:rsidR="00B35001" w:rsidRPr="00B35001" w:rsidRDefault="00E37E77" w:rsidP="00B35001">
            <w:pPr>
              <w:pStyle w:val="Heading1"/>
            </w:pPr>
            <w:bookmarkStart w:id="6" w:name="_Toc148620997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4497"/>
              <w:gridCol w:w="6041"/>
            </w:tblGrid>
            <w:tr w:rsidR="00B35001" w14:paraId="4299B38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C0DC3C" w14:textId="6208753E" w:rsidR="00B35001" w:rsidRDefault="00E37E77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CDEA13" w14:textId="3F379ECD" w:rsidR="00B35001" w:rsidRDefault="00E37E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E37E77" w14:paraId="1739848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1F66E7E" w14:textId="149EA32A" w:rsidR="00E37E77" w:rsidRDefault="00E37E77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5F9B249" w14:textId="24E62D7E" w:rsidR="00E37E77" w:rsidRDefault="00E37E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E37E77" w14:paraId="3BC9045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7D0B1F8" w14:textId="29B8769E" w:rsidR="00E37E77" w:rsidRDefault="00E37E77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484698" w14:textId="24AB4C4A" w:rsidR="00E37E77" w:rsidRDefault="00E37E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37E77" w14:paraId="4DD55294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A08A44" w14:textId="0BCDD189" w:rsidR="00E37E77" w:rsidRDefault="00E37E77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E55AB2" w14:textId="71EC191B" w:rsidR="00E37E77" w:rsidRDefault="00E37E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37E77" w14:paraId="7BACB03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F0F3E0" w14:textId="2AF18733" w:rsidR="00E37E77" w:rsidRDefault="00E37E77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C89297" w14:textId="0EDC792F" w:rsidR="00E37E77" w:rsidRDefault="00E37E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E37E77" w14:paraId="3A03B53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E3AEA3" w14:textId="3B4CB110" w:rsidR="00E37E77" w:rsidRDefault="00E37E77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AF8EBD" w14:textId="08318CBB" w:rsidR="00E37E77" w:rsidRDefault="00E37E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E37E77" w14:paraId="7BFDC63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F8C336" w14:textId="51AB1EE0" w:rsidR="00E37E77" w:rsidRDefault="00E37E77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65EB39" w14:textId="2CCC5603" w:rsidR="00E37E77" w:rsidRDefault="00E37E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7E77" w14:paraId="261A42F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06D6A7" w14:textId="5886B0A7" w:rsidR="00E37E77" w:rsidRDefault="00E37E77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A659536" w14:textId="4233CABD" w:rsidR="00E37E77" w:rsidRDefault="00E37E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37E77" w14:paraId="280D611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47BE88" w14:textId="24517533" w:rsidR="00E37E77" w:rsidRDefault="00E37E77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650F6C" w14:textId="6409E135" w:rsidR="00E37E77" w:rsidRDefault="00E37E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7E77" w14:paraId="2B9C0D1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DD1EE4" w14:textId="1CAECE93" w:rsidR="00E37E77" w:rsidRDefault="00E37E77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F6C97A" w14:textId="79379F1C" w:rsidR="00E37E77" w:rsidRDefault="00E37E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7E77" w14:paraId="3A05F98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895E86" w14:textId="12429B92" w:rsidR="00E37E77" w:rsidRDefault="00E37E77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FBF581" w14:textId="2056ED42" w:rsidR="00E37E77" w:rsidRDefault="00E37E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7E77" w14:paraId="0887800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C2B878A" w14:textId="51481437" w:rsidR="00E37E77" w:rsidRDefault="00E37E77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FB876E" w14:textId="553C633D" w:rsidR="00E37E77" w:rsidRDefault="00E37E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E37E77" w14:paraId="53F30E4E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B01AC6" w14:textId="2E78AECA" w:rsidR="00E37E77" w:rsidRDefault="00E37E77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000CAD" w14:textId="66D636CD" w:rsidR="00E37E77" w:rsidRDefault="00E37E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7E77" w14:paraId="0BEE9AD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E53B63" w14:textId="5BB6CBF9" w:rsidR="00E37E77" w:rsidRDefault="00E37E77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24416B" w14:textId="0EBBED32" w:rsidR="00E37E77" w:rsidRDefault="00E37E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E37E77" w14:paraId="13145794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4074A0" w14:textId="0E707893" w:rsidR="00E37E77" w:rsidRDefault="00E37E77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C718F0" w14:textId="0BCE4E89" w:rsidR="00E37E77" w:rsidRDefault="00E37E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7E77" w14:paraId="5EFEC2B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1D763C" w14:textId="6E816742" w:rsidR="00E37E77" w:rsidRDefault="00E37E77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4DB3FD" w14:textId="75633B52" w:rsidR="00E37E77" w:rsidRDefault="00E37E77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E37E77" w14:paraId="04AF313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74657F" w14:textId="4FFFE831" w:rsidR="00E37E77" w:rsidRDefault="00E37E77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666EA3" w14:textId="277B7825" w:rsidR="00E37E77" w:rsidRDefault="00E37E77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(C:\Users\jakob\software\TU\23FL\CAD\bolts_in_class\Bolts Assem take 2)</w:t>
                  </w:r>
                </w:p>
              </w:tc>
            </w:tr>
          </w:tbl>
          <w:p w14:paraId="134E7D82" w14:textId="6A670123" w:rsidR="005E294F" w:rsidRDefault="005E294F" w:rsidP="00A96F2C"/>
        </w:tc>
      </w:tr>
      <w:bookmarkEnd w:id="2"/>
      <w:bookmarkEnd w:id="3"/>
      <w:bookmarkEnd w:id="4"/>
    </w:tbl>
    <w:p w14:paraId="1BC9383A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00"/>
      </w:tblGrid>
      <w:tr w:rsidR="00F33129" w14:paraId="1B7D0086" w14:textId="77777777" w:rsidTr="00E80CD9">
        <w:tc>
          <w:tcPr>
            <w:tcW w:w="11016" w:type="dxa"/>
          </w:tcPr>
          <w:p w14:paraId="117ECF82" w14:textId="781AC0A6" w:rsidR="00F33129" w:rsidRPr="00B35001" w:rsidRDefault="00E37E77" w:rsidP="000A7C6B">
            <w:pPr>
              <w:pStyle w:val="Heading1"/>
            </w:pPr>
            <w:bookmarkStart w:id="7" w:name="_Toc148620998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288"/>
              <w:gridCol w:w="5250"/>
            </w:tblGrid>
            <w:tr w:rsidR="00F33129" w14:paraId="6AC38DA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EB57D0" w14:textId="62457F98" w:rsidR="00F33129" w:rsidRDefault="00E37E77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7949923" w14:textId="7CE63AD4" w:rsidR="00F33129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English (IPS)</w:t>
                  </w:r>
                </w:p>
              </w:tc>
            </w:tr>
            <w:tr w:rsidR="00E37E77" w14:paraId="1F60900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A5819A" w14:textId="56827938" w:rsidR="00E37E77" w:rsidRDefault="00E37E77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69F172" w14:textId="66712BEA" w:rsidR="00E37E77" w:rsidRDefault="00E37E7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</w:t>
                  </w:r>
                </w:p>
              </w:tc>
            </w:tr>
            <w:tr w:rsidR="00E37E77" w14:paraId="1FF1819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328FD9" w14:textId="0F0568DB" w:rsidR="00E37E77" w:rsidRDefault="00E37E77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C56647" w14:textId="5D945BB8" w:rsidR="00E37E77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Fahrenheit</w:t>
                  </w:r>
                </w:p>
              </w:tc>
            </w:tr>
            <w:tr w:rsidR="00E37E77" w14:paraId="7BA31C1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1A2C84" w14:textId="3B78DC45" w:rsidR="00E37E77" w:rsidRDefault="00E37E77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2AB65E" w14:textId="26A7151D" w:rsidR="00E37E77" w:rsidRDefault="00E37E77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Hertz</w:t>
                  </w:r>
                </w:p>
              </w:tc>
            </w:tr>
            <w:tr w:rsidR="00E37E77" w14:paraId="71B7536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3D771F" w14:textId="2107B209" w:rsidR="00E37E77" w:rsidRDefault="00E37E77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B0FA19A" w14:textId="3F45D82A" w:rsidR="00E37E77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psi</w:t>
                  </w:r>
                </w:p>
              </w:tc>
            </w:tr>
          </w:tbl>
          <w:p w14:paraId="6096FD37" w14:textId="5BAFBFD7" w:rsidR="00F33129" w:rsidRDefault="00F33129" w:rsidP="000A7C6B"/>
        </w:tc>
      </w:tr>
    </w:tbl>
    <w:p w14:paraId="2589CA7B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7B18FD69" w14:textId="77777777" w:rsidTr="005273D5">
        <w:trPr>
          <w:trHeight w:val="4158"/>
        </w:trPr>
        <w:tc>
          <w:tcPr>
            <w:tcW w:w="11136" w:type="dxa"/>
          </w:tcPr>
          <w:p w14:paraId="32299432" w14:textId="685B61FD" w:rsidR="00E80CD9" w:rsidRPr="00AC3438" w:rsidRDefault="00E37E77" w:rsidP="000A7C6B">
            <w:pPr>
              <w:pStyle w:val="Heading1"/>
            </w:pPr>
            <w:bookmarkStart w:id="8" w:name="_Toc148620999"/>
            <w:bookmarkStart w:id="9" w:name="_Toc243733144"/>
            <w:bookmarkStart w:id="10" w:name="_Toc245020112"/>
            <w:bookmarkStart w:id="11" w:name="_Toc245020144"/>
            <w:r>
              <w:lastRenderedPageBreak/>
              <w:t>Material Properties</w:t>
            </w:r>
            <w:bookmarkEnd w:id="8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4479CA86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0270EE5" w14:textId="507D4588" w:rsidR="00E80CD9" w:rsidRPr="003E6C57" w:rsidRDefault="00E37E77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5731AAA" w14:textId="10F15F23" w:rsidR="00E80CD9" w:rsidRPr="003E6C57" w:rsidRDefault="00E37E7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BD2E3CB" w14:textId="7B84F1F8" w:rsidR="00E80CD9" w:rsidRPr="003E6C57" w:rsidRDefault="00E37E7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6382936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0F5B401D" w14:textId="6BD7C72B" w:rsidR="00E80CD9" w:rsidRPr="00577134" w:rsidRDefault="00E37E77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5000B0AF" wp14:editId="7A4B13C5">
                        <wp:extent cx="1904365" cy="1254125"/>
                        <wp:effectExtent l="0" t="0" r="635" b="3175"/>
                        <wp:docPr id="2140692893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40692893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4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413419C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B74C50" w14:textId="383492BC" w:rsidR="00E80CD9" w:rsidRPr="00BE6656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4F7603F" w14:textId="7074CECC" w:rsidR="00E80CD9" w:rsidRPr="00BE6656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Ductile Iron</w:t>
                        </w:r>
                      </w:p>
                    </w:tc>
                  </w:tr>
                  <w:tr w:rsidR="00E37E77" w:rsidRPr="00577134" w14:paraId="77B070DF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82DA53" w14:textId="46E70230" w:rsidR="00E37E77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3FE8E93" w14:textId="274BC9ED" w:rsidR="00E37E77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E37E77" w:rsidRPr="00577134" w14:paraId="0967EFF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6C7FA90" w14:textId="736C85C1" w:rsidR="00E37E77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E4178A" w14:textId="25542677" w:rsidR="00E37E77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E37E77" w:rsidRPr="00577134" w14:paraId="52DA2D4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1DFC1F" w14:textId="17076BDD" w:rsidR="00E37E77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A5DFDB1" w14:textId="12C1AED1" w:rsidR="00E37E77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79,986.1 psi</w:t>
                        </w:r>
                      </w:p>
                    </w:tc>
                  </w:tr>
                  <w:tr w:rsidR="00E37E77" w:rsidRPr="00577134" w14:paraId="45A301F7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506E224" w14:textId="198F3746" w:rsidR="00E37E77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41E334D" w14:textId="26484A67" w:rsidR="00E37E77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124,978 psi</w:t>
                        </w:r>
                      </w:p>
                    </w:tc>
                  </w:tr>
                  <w:tr w:rsidR="00E37E77" w:rsidRPr="00577134" w14:paraId="28AF59B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66ED9A8" w14:textId="6A1150C3" w:rsidR="00E37E77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5A0E64A" w14:textId="35544B24" w:rsidR="00E37E77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1.74045e+07 psi</w:t>
                        </w:r>
                      </w:p>
                    </w:tc>
                  </w:tr>
                  <w:tr w:rsidR="00E37E77" w:rsidRPr="00577134" w14:paraId="6BF7637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E4D0691" w14:textId="0CAF6EED" w:rsidR="00E37E77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01CBE1" w14:textId="413F3178" w:rsidR="00E37E77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0.31  </w:t>
                        </w:r>
                      </w:p>
                    </w:tc>
                  </w:tr>
                  <w:tr w:rsidR="00E37E77" w:rsidRPr="00577134" w14:paraId="2C00B13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AD4205" w14:textId="319BF3C9" w:rsidR="00E37E77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CCA67E5" w14:textId="46E42735" w:rsidR="00E37E77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0.256504 lb/in^3</w:t>
                        </w:r>
                      </w:p>
                    </w:tc>
                  </w:tr>
                  <w:tr w:rsidR="00E37E77" w:rsidRPr="00577134" w14:paraId="55ACA77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C74830" w14:textId="5BA111EA" w:rsidR="00E37E77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292CE8" w14:textId="4D3912C0" w:rsidR="00E37E77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1.11679e+07 psi</w:t>
                        </w:r>
                      </w:p>
                    </w:tc>
                  </w:tr>
                  <w:tr w:rsidR="00E37E77" w:rsidRPr="00577134" w14:paraId="5C0E9F43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681ED0C" w14:textId="3800A1EF" w:rsidR="00E37E77" w:rsidRDefault="00E37E77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16FE0C5" w14:textId="0B512A70" w:rsidR="00E37E77" w:rsidRDefault="00E37E77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6.11111e-06 /Fahrenheit</w:t>
                        </w:r>
                      </w:p>
                    </w:tc>
                  </w:tr>
                </w:tbl>
                <w:p w14:paraId="06CE5079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8" w:space="0" w:color="auto"/>
                    <w:right w:val="none" w:sz="0" w:space="0" w:color="auto"/>
                  </w:tcBorders>
                </w:tcPr>
                <w:p w14:paraId="18E5696D" w14:textId="77777777" w:rsidR="00E37E77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1(Cut-Extrude1)(bc1-1),</w:t>
                  </w:r>
                </w:p>
                <w:p w14:paraId="33F1EFA0" w14:textId="340A3737" w:rsidR="00E80CD9" w:rsidRPr="00577134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1(Cut-Extrude1)(bc1-2)</w:t>
                  </w:r>
                </w:p>
              </w:tc>
            </w:tr>
            <w:tr w:rsidR="00E80CD9" w:rsidRPr="000841BF" w14:paraId="172DA929" w14:textId="77777777" w:rsidTr="000A7C6B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F6CACCA" w14:textId="3E6632B6" w:rsidR="00E80CD9" w:rsidRPr="000841BF" w:rsidRDefault="00E37E77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649D2172" w14:textId="45760351" w:rsidR="00E80CD9" w:rsidRDefault="00E80CD9" w:rsidP="000A7C6B"/>
        </w:tc>
      </w:tr>
      <w:bookmarkEnd w:id="9"/>
      <w:bookmarkEnd w:id="10"/>
      <w:bookmarkEnd w:id="11"/>
    </w:tbl>
    <w:p w14:paraId="08BE8DAC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5366DA7A" w14:textId="77777777" w:rsidTr="00452CBC">
        <w:tc>
          <w:tcPr>
            <w:tcW w:w="11016" w:type="dxa"/>
          </w:tcPr>
          <w:p w14:paraId="114DC1F3" w14:textId="0FFCE1DA" w:rsidR="005273D5" w:rsidRPr="00AF1A58" w:rsidRDefault="00E37E77" w:rsidP="000A7C6B">
            <w:pPr>
              <w:pStyle w:val="Heading1"/>
              <w:rPr>
                <w:b w:val="0"/>
                <w:bCs w:val="0"/>
              </w:rPr>
            </w:pPr>
            <w:bookmarkStart w:id="12" w:name="_Toc148621000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E37E77" w14:paraId="0915F9EE" w14:textId="77777777" w:rsidTr="00A8431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6F163F2C" w14:textId="39BD183E" w:rsidR="00E37E77" w:rsidRPr="004E282D" w:rsidRDefault="00E37E77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3826828" w14:textId="11A564DE" w:rsidR="00E37E77" w:rsidRPr="004E282D" w:rsidRDefault="00E37E7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B2F8535" w14:textId="61BF7CB7" w:rsidR="00E37E77" w:rsidRPr="004E282D" w:rsidRDefault="00E37E7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E37E77" w14:paraId="351900C1" w14:textId="77777777" w:rsidTr="00E37E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2B21D15D" w14:textId="166FF50A" w:rsidR="00E37E77" w:rsidRPr="00AD5FBA" w:rsidRDefault="00E37E77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On Cylindrical Faces-1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</w:tcBorders>
                </w:tcPr>
                <w:p w14:paraId="4B69B593" w14:textId="52E15981" w:rsidR="00E37E77" w:rsidRPr="006208CB" w:rsidRDefault="00E37E7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A33940A" wp14:editId="4C51D451">
                        <wp:extent cx="1772285" cy="1167130"/>
                        <wp:effectExtent l="0" t="0" r="0" b="0"/>
                        <wp:docPr id="1310039453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10039453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7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37E77" w14:paraId="060A375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5CDE0DCE" w14:textId="23320C40" w:rsidR="00E37E77" w:rsidRPr="00BE6656" w:rsidRDefault="00E37E77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DC47D5D" w14:textId="520CC67F" w:rsidR="00E37E77" w:rsidRPr="00154A1A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E37E77" w14:paraId="134DB79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C60A334" w14:textId="278991C6" w:rsidR="00E37E77" w:rsidRDefault="00E37E7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261F701" w14:textId="63AA11F3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On Cylindrical Faces</w:t>
                        </w:r>
                      </w:p>
                    </w:tc>
                  </w:tr>
                  <w:tr w:rsidR="00E37E77" w14:paraId="4725285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FF7E8A3" w14:textId="778A49D4" w:rsidR="00E37E77" w:rsidRDefault="00E37E7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Translation: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A488E9" w14:textId="0F3F4640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---, 0 rad., ---</w:t>
                        </w:r>
                      </w:p>
                    </w:tc>
                  </w:tr>
                  <w:tr w:rsidR="00E37E77" w14:paraId="2F9A9F8C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E4DA7BB" w14:textId="59E78557" w:rsidR="00E37E77" w:rsidRDefault="00E37E7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Units: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4287844" w14:textId="21F33F63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m</w:t>
                        </w:r>
                      </w:p>
                    </w:tc>
                  </w:tr>
                </w:tbl>
                <w:p w14:paraId="700CC61C" w14:textId="77777777" w:rsidR="00E37E77" w:rsidRPr="004C6DEB" w:rsidRDefault="00E37E77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37E77" w14:paraId="6BC100D3" w14:textId="77777777" w:rsidTr="006A4B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385B1B4F" w14:textId="4AB7486B" w:rsidR="00E37E77" w:rsidRPr="003F154A" w:rsidRDefault="00E37E77" w:rsidP="006A4B4D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E37E77" w14:paraId="0F7B6D50" w14:textId="77777777" w:rsidTr="006A4B4D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A337158" w14:textId="70F6D1A4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28FEB46" w14:textId="60423DE0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641C003" w14:textId="5C6EB8B2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436FF5ED" w14:textId="702BE0C4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93A5FD6" w14:textId="55E75E92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E37E77" w14:paraId="7BC7E1E9" w14:textId="77777777" w:rsidTr="006A4B4D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D1D3E01" w14:textId="0511F6EC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force(lbf)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5E058B9" w14:textId="2D91BB28" w:rsidR="00E37E77" w:rsidRPr="00EF37BF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-9.00494e-16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AB8790F" w14:textId="1E88A6DE" w:rsidR="00E37E77" w:rsidRPr="00EF37BF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-0.349199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2093C13" w14:textId="2416D214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-2.81022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07524FB1" w14:textId="79C36CC2" w:rsidR="00E37E77" w:rsidRPr="00EF37BF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2.83183</w:t>
                        </w:r>
                      </w:p>
                    </w:tc>
                  </w:tr>
                  <w:tr w:rsidR="00E37E77" w14:paraId="19FDD8CE" w14:textId="77777777" w:rsidTr="006A4B4D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E3292B8" w14:textId="1D3A60E7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Moment(lbf.in)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3533660D" w14:textId="4AC5C0ED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FDEC5F6" w14:textId="7B766704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5D1B8C" w14:textId="1A86031D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EF6B801" w14:textId="59303C8C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3A731387" w14:textId="77777777" w:rsidR="00E37E77" w:rsidRDefault="00E37E77" w:rsidP="006A4B4D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E37E77" w14:paraId="21DD1E4F" w14:textId="77777777" w:rsidTr="00E37E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8" w:space="0" w:color="000000" w:themeColor="text1"/>
                    <w:left w:val="single" w:sz="18" w:space="0" w:color="76923C" w:themeColor="accent3" w:themeShade="BF"/>
                    <w:bottom w:val="single" w:sz="18" w:space="0" w:color="76923C" w:themeColor="accent3" w:themeShade="BF"/>
                  </w:tcBorders>
                  <w:vAlign w:val="center"/>
                </w:tcPr>
                <w:p w14:paraId="5C82464A" w14:textId="621D8FD2" w:rsidR="00E37E77" w:rsidRPr="00AD5FBA" w:rsidRDefault="00E37E77" w:rsidP="006A4B4D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</w:tcBorders>
                </w:tcPr>
                <w:p w14:paraId="0CCF7906" w14:textId="27162C1A" w:rsidR="00E37E77" w:rsidRPr="006208CB" w:rsidRDefault="00E37E77" w:rsidP="006A4B4D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18A6B4C5" wp14:editId="4CCC1516">
                        <wp:extent cx="1772285" cy="1167130"/>
                        <wp:effectExtent l="0" t="0" r="0" b="0"/>
                        <wp:docPr id="49489785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4897857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167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8" w:space="0" w:color="000000" w:themeColor="text1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E37E77" w14:paraId="5C579462" w14:textId="77777777" w:rsidTr="006A4B4D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0E62A37D" w14:textId="5B211698" w:rsidR="00E37E77" w:rsidRPr="00BE6656" w:rsidRDefault="00E37E77" w:rsidP="006A4B4D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926B0BF" w14:textId="1F6CBED4" w:rsidR="00E37E77" w:rsidRPr="00154A1A" w:rsidRDefault="00E37E77" w:rsidP="006A4B4D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E37E77" w14:paraId="0E4B0A3A" w14:textId="77777777" w:rsidTr="006A4B4D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351E4DE" w14:textId="6FD40233" w:rsidR="00E37E77" w:rsidRDefault="00E37E77" w:rsidP="006A4B4D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7C5E766" w14:textId="33654209" w:rsidR="00E37E77" w:rsidRDefault="00E37E77" w:rsidP="006A4B4D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26E45D54" w14:textId="77777777" w:rsidR="00E37E77" w:rsidRPr="004C6DEB" w:rsidRDefault="00E37E77" w:rsidP="006A4B4D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37E77" w14:paraId="58D4296B" w14:textId="77777777" w:rsidTr="006A4B4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2E16CB83" w14:textId="60889093" w:rsidR="00E37E77" w:rsidRPr="003F154A" w:rsidRDefault="00E37E77" w:rsidP="006A4B4D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E37E77" w14:paraId="23B912AB" w14:textId="77777777" w:rsidTr="006A4B4D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B8A29DF" w14:textId="3171AC0B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E751C37" w14:textId="24CCBD5A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DC83968" w14:textId="69C61333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54F12EF" w14:textId="76F11D96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759657F4" w14:textId="42A92361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E37E77" w14:paraId="40E9DF59" w14:textId="77777777" w:rsidTr="006A4B4D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0E0DFAAC" w14:textId="5607F211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force(lbf)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9565613" w14:textId="301AA0BF" w:rsidR="00E37E77" w:rsidRPr="00EF37BF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-10,000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030FC95" w14:textId="0BE5B7F4" w:rsidR="00E37E77" w:rsidRPr="00EF37BF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-0.155373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256A643" w14:textId="3B8B311F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2.56087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13532C8" w14:textId="01DCC8AC" w:rsidR="00E37E77" w:rsidRPr="00EF37BF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10,000</w:t>
                        </w:r>
                      </w:p>
                    </w:tc>
                  </w:tr>
                  <w:tr w:rsidR="00E37E77" w14:paraId="7B4CA44D" w14:textId="77777777" w:rsidTr="006A4B4D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72A381D" w14:textId="09DE6573" w:rsidR="00E37E77" w:rsidRDefault="00E37E77" w:rsidP="006A4B4D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Moment(lbf.in)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9B7A81F" w14:textId="089585AC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5B98334" w14:textId="06CEC4D1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8EB48D7" w14:textId="65E83698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25565020" w14:textId="0E0B1DEB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46482585" w14:textId="77777777" w:rsidR="00E37E77" w:rsidRDefault="00E37E77" w:rsidP="006A4B4D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1E343C38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E37E77" w14:paraId="24388B13" w14:textId="77777777" w:rsidTr="005844C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4F6F5E0" w14:textId="24BCB28F" w:rsidR="00E37E77" w:rsidRPr="004E282D" w:rsidRDefault="00E37E77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14381CC" w14:textId="0298259C" w:rsidR="00E37E77" w:rsidRPr="004E282D" w:rsidRDefault="00E37E7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19E93F92" w14:textId="4B89C1DB" w:rsidR="00E37E77" w:rsidRPr="004E282D" w:rsidRDefault="00E37E77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E37E77" w14:paraId="6B15E4E8" w14:textId="77777777" w:rsidTr="009F222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83C12DF" w14:textId="446A1AD6" w:rsidR="00E37E77" w:rsidRPr="00F42DD1" w:rsidRDefault="00E37E77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23ACCCFB" w14:textId="2930AF5F" w:rsidR="00E37E77" w:rsidRPr="006208CB" w:rsidRDefault="00E37E7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4BC4A4EE" wp14:editId="63E11413">
                        <wp:extent cx="1907540" cy="1256030"/>
                        <wp:effectExtent l="0" t="0" r="0" b="1270"/>
                        <wp:docPr id="1211629115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11629115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256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E37E77" w14:paraId="4AD928C2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E71D9A5" w14:textId="319A68EC" w:rsidR="00E37E77" w:rsidRPr="00BE6656" w:rsidRDefault="00E37E77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70B780E8" w14:textId="0BB7FD54" w:rsidR="00E37E77" w:rsidRPr="00B77EA3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E37E77" w14:paraId="6351C3E7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7A7AB63" w14:textId="52D56157" w:rsidR="00E37E77" w:rsidRDefault="00E37E7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666DDA4" w14:textId="5F041A13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E37E77" w14:paraId="51897F7F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83A4C97" w14:textId="22ED0640" w:rsidR="00E37E77" w:rsidRDefault="00E37E77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F992768" w14:textId="7A159A4A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-10,000 lbf</w:t>
                        </w:r>
                      </w:p>
                    </w:tc>
                  </w:tr>
                </w:tbl>
                <w:p w14:paraId="51F97BF9" w14:textId="77777777" w:rsidR="00E37E77" w:rsidRDefault="00E37E77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02D42C2" w14:textId="7DCA01CF" w:rsidR="005273D5" w:rsidRDefault="005273D5" w:rsidP="000A7C6B">
            <w:pPr>
              <w:rPr>
                <w:rStyle w:val="Strong"/>
              </w:rPr>
            </w:pPr>
          </w:p>
        </w:tc>
      </w:tr>
    </w:tbl>
    <w:p w14:paraId="2BD85788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6C26ED6A" w14:textId="77777777" w:rsidTr="005B3D16">
        <w:tc>
          <w:tcPr>
            <w:tcW w:w="11016" w:type="dxa"/>
          </w:tcPr>
          <w:p w14:paraId="25A2D4C0" w14:textId="491280A0" w:rsidR="00132707" w:rsidRDefault="00132707" w:rsidP="000A7C6B">
            <w:pPr>
              <w:pStyle w:val="Heading1"/>
            </w:pPr>
            <w:r>
              <w:lastRenderedPageBreak/>
              <w:br w:type="page"/>
            </w:r>
            <w:bookmarkStart w:id="13" w:name="_Toc148621001"/>
            <w:r w:rsidR="00E37E77">
              <w:t>Connector Definitions</w:t>
            </w:r>
            <w:bookmarkEnd w:id="13"/>
          </w:p>
          <w:p w14:paraId="72544CB7" w14:textId="77777777" w:rsidR="00132707" w:rsidRDefault="00132707" w:rsidP="000A7C6B"/>
          <w:p w14:paraId="270FF8CD" w14:textId="49B46DA4" w:rsidR="00EF37BF" w:rsidRPr="009C0A33" w:rsidRDefault="00EF37BF" w:rsidP="000A7C6B"/>
          <w:p w14:paraId="6756533C" w14:textId="77777777" w:rsidR="000F2729" w:rsidRDefault="000F2729" w:rsidP="000A7C6B"/>
          <w:p w14:paraId="75C41AE2" w14:textId="6C39C636" w:rsidR="00E12C21" w:rsidRDefault="00E37E77" w:rsidP="000A7C6B">
            <w:r>
              <w:rPr>
                <w:rStyle w:val="Strong"/>
              </w:rPr>
              <w:t>Pin/Bolt/Bearing Connector</w:t>
            </w:r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050"/>
              <w:gridCol w:w="3583"/>
            </w:tblGrid>
            <w:tr w:rsidR="00E12C21" w:rsidRPr="000841BF" w14:paraId="3FD13AA5" w14:textId="77777777" w:rsidTr="005B3D1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7F483421" w14:textId="6E1A976A" w:rsidR="00E12C21" w:rsidRPr="003E6C57" w:rsidRDefault="00E37E77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050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1004C2B6" w14:textId="76BF7836" w:rsidR="00E12C21" w:rsidRPr="003E6C57" w:rsidRDefault="00E37E7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583" w:type="dxa"/>
                  <w:tcBorders>
                    <w:top w:val="single" w:sz="18" w:space="0" w:color="365F91" w:themeColor="accent1" w:themeShade="BF"/>
                    <w:left w:val="single" w:sz="18" w:space="0" w:color="4F81BD" w:themeColor="accent1"/>
                    <w:bottom w:val="single" w:sz="8" w:space="0" w:color="auto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21AE892D" w14:textId="3404736A" w:rsidR="00E12C21" w:rsidRPr="003E6C57" w:rsidRDefault="00E37E77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Strength Details</w:t>
                  </w:r>
                </w:p>
              </w:tc>
            </w:tr>
            <w:tr w:rsidR="00E12C21" w:rsidRPr="000841BF" w14:paraId="6EF38808" w14:textId="77777777" w:rsidTr="005B3D1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4F81BD" w:themeColor="accent1"/>
                    <w:left w:val="none" w:sz="0" w:space="0" w:color="auto"/>
                    <w:bottom w:val="single" w:sz="8" w:space="0" w:color="auto"/>
                  </w:tcBorders>
                  <w:vAlign w:val="center"/>
                </w:tcPr>
                <w:p w14:paraId="58C3A7BA" w14:textId="1FF4A527" w:rsidR="00E12C21" w:rsidRDefault="00E37E77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0770912E" wp14:editId="2653473F">
                        <wp:extent cx="1904365" cy="1254125"/>
                        <wp:effectExtent l="0" t="0" r="635" b="3175"/>
                        <wp:docPr id="949004026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9004026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254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0677F7" w14:textId="21CA0DB1" w:rsidR="00E12C21" w:rsidRPr="000F2729" w:rsidRDefault="00E37E77" w:rsidP="000A7C6B">
                  <w:pPr>
                    <w:jc w:val="center"/>
                    <w:rPr>
                      <w:rStyle w:val="Strong"/>
                      <w:b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sz w:val="20"/>
                      <w:szCs w:val="20"/>
                    </w:rPr>
                    <w:t>Counterbore with Nut-1</w:t>
                  </w:r>
                </w:p>
              </w:tc>
              <w:tc>
                <w:tcPr>
                  <w:tcW w:w="4050" w:type="dxa"/>
                  <w:tcBorders>
                    <w:top w:val="single" w:sz="18" w:space="0" w:color="4F81BD" w:themeColor="accent1"/>
                    <w:bottom w:val="single" w:sz="8" w:space="0" w:color="auto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76"/>
                    <w:gridCol w:w="1744"/>
                  </w:tblGrid>
                  <w:tr w:rsidR="002E61D4" w14:paraId="5917FE92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4352010" w14:textId="2190C29D" w:rsidR="002E61D4" w:rsidRPr="00BE6656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451BDDC7" w14:textId="4986C718" w:rsidR="002E61D4" w:rsidRPr="002E61D4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edge(s)</w:t>
                        </w:r>
                      </w:p>
                    </w:tc>
                  </w:tr>
                  <w:tr w:rsidR="00E37E77" w14:paraId="72BC1714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0BBCC72" w14:textId="34CE3F58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F9F0628" w14:textId="6760EE28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Bolt(Head/Nut diameter)(Counterbore)</w:t>
                        </w:r>
                      </w:p>
                    </w:tc>
                  </w:tr>
                  <w:tr w:rsidR="00E37E77" w14:paraId="5AE1E8F5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20E374B" w14:textId="27B2DB3E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Connection 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66C1155" w14:textId="1391A401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Distributed</w:t>
                        </w:r>
                      </w:p>
                    </w:tc>
                  </w:tr>
                  <w:tr w:rsidR="00E37E77" w14:paraId="0749BA49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9B12ADA" w14:textId="327C3CAA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Head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CC5B1FB" w14:textId="63301DCC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0.0238125 m</w:t>
                        </w:r>
                      </w:p>
                    </w:tc>
                  </w:tr>
                  <w:tr w:rsidR="00E37E77" w14:paraId="11854BE6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6C0DCB9" w14:textId="41BD6AA1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Nut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FE078C0" w14:textId="1AB0858C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0.0238125 m</w:t>
                        </w:r>
                      </w:p>
                    </w:tc>
                  </w:tr>
                  <w:tr w:rsidR="00E37E77" w14:paraId="4E047037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BA7D22F" w14:textId="1B51DC81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Nominal shank diameter: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0372147" w14:textId="2E84F145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0.015875 m</w:t>
                        </w:r>
                      </w:p>
                    </w:tc>
                  </w:tr>
                  <w:tr w:rsidR="00E37E77" w14:paraId="23A35663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E2620FD" w14:textId="4C35CE69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Material name: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7CC4C98" w14:textId="473C5FB2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AISI 1020</w:t>
                        </w:r>
                      </w:p>
                    </w:tc>
                  </w:tr>
                  <w:tr w:rsidR="00E37E77" w14:paraId="1DA48A8A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2288D658" w14:textId="4C638ACD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Young's modulus: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693C2C9" w14:textId="21D0BCEE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2e+11 psi</w:t>
                        </w:r>
                      </w:p>
                    </w:tc>
                  </w:tr>
                  <w:tr w:rsidR="00E37E77" w14:paraId="544DB14F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557487B" w14:textId="4397F5D2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0847371" w14:textId="37BE5620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0.29</w:t>
                        </w:r>
                      </w:p>
                    </w:tc>
                  </w:tr>
                  <w:tr w:rsidR="00E37E77" w14:paraId="6F03B1D0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1F62B5B" w14:textId="7BC974F1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Thread Count: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BEA1A67" w14:textId="7A982F78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11 threads/mm</w:t>
                        </w:r>
                      </w:p>
                    </w:tc>
                  </w:tr>
                  <w:tr w:rsidR="00E37E77" w14:paraId="673DF314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362524A8" w14:textId="4EA338AE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Bolt Strength: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9FC1853" w14:textId="66C2530F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85,000 psi</w:t>
                        </w:r>
                      </w:p>
                    </w:tc>
                  </w:tr>
                  <w:tr w:rsidR="00E37E77" w14:paraId="48744D8B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C6052C6" w14:textId="30CFB366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Safety Factor: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6543B50" w14:textId="2B222B18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</w:t>
                        </w:r>
                      </w:p>
                    </w:tc>
                  </w:tr>
                  <w:tr w:rsidR="00E37E77" w14:paraId="07CB1884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716F851" w14:textId="15783215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Preload (Axial):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7411B90" w14:textId="3F2616F6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14,400 lbf</w:t>
                        </w:r>
                      </w:p>
                    </w:tc>
                  </w:tr>
                  <w:tr w:rsidR="00E37E77" w14:paraId="270CCB15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19868DD" w14:textId="30D7A42B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Friction Factor (K):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EFBA599" w14:textId="5BC1E0A8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0.2</w:t>
                        </w:r>
                      </w:p>
                    </w:tc>
                  </w:tr>
                  <w:tr w:rsidR="00E37E77" w14:paraId="0E8AABC1" w14:textId="77777777" w:rsidTr="003F2268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291CC27" w14:textId="78EBD43D" w:rsidR="00E37E77" w:rsidRDefault="00E37E77" w:rsidP="003F2268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Tight Fit: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E51ADF0" w14:textId="0A3A3328" w:rsidR="00E37E77" w:rsidRDefault="00E37E77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No</w:t>
                        </w:r>
                      </w:p>
                    </w:tc>
                  </w:tr>
                </w:tbl>
                <w:p w14:paraId="088E1ABB" w14:textId="77777777" w:rsidR="00E12C21" w:rsidRPr="00577134" w:rsidRDefault="00E12C21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3583" w:type="dxa"/>
                  <w:tcBorders>
                    <w:top w:val="single" w:sz="18" w:space="0" w:color="4F81BD" w:themeColor="accent1"/>
                    <w:bottom w:val="single" w:sz="8" w:space="0" w:color="auto"/>
                    <w:right w:val="none" w:sz="0" w:space="0" w:color="auto"/>
                  </w:tcBorders>
                  <w:vAlign w:val="center"/>
                </w:tcPr>
                <w:tbl>
                  <w:tblPr>
                    <w:tblW w:w="339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130"/>
                    <w:gridCol w:w="1265"/>
                  </w:tblGrid>
                  <w:tr w:rsidR="003319D9" w:rsidRPr="00745EEE" w14:paraId="28EE1DF3" w14:textId="77777777" w:rsidTr="005B3D16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14:paraId="4EA43CCB" w14:textId="434C5705" w:rsidR="003319D9" w:rsidRPr="00840CC7" w:rsidRDefault="00E37E77" w:rsidP="00840CC7">
                        <w:pPr>
                          <w:pStyle w:val="TOC3"/>
                        </w:pPr>
                        <w:r>
                          <w:t>Bolt Check</w:t>
                        </w:r>
                        <w:r w:rsidR="003319D9" w:rsidRPr="00840CC7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14:paraId="0DBD0ED1" w14:textId="0FF7E2B5" w:rsidR="003319D9" w:rsidRPr="005D397D" w:rsidRDefault="00E37E77" w:rsidP="00840CC7">
                        <w:pPr>
                          <w:pStyle w:val="TOC3"/>
                        </w:pPr>
                        <w:r>
                          <w:t>Needs attention</w:t>
                        </w:r>
                      </w:p>
                    </w:tc>
                  </w:tr>
                  <w:tr w:rsidR="003319D9" w:rsidRPr="00745EEE" w14:paraId="0243E383" w14:textId="77777777" w:rsidTr="005B3D16">
                    <w:trPr>
                      <w:trHeight w:val="340"/>
                    </w:trPr>
                    <w:tc>
                      <w:tcPr>
                        <w:tcW w:w="2130" w:type="dxa"/>
                        <w:vAlign w:val="center"/>
                      </w:tcPr>
                      <w:p w14:paraId="51FFCBB1" w14:textId="0B4882E3" w:rsidR="003319D9" w:rsidRPr="005D397D" w:rsidRDefault="00E37E77" w:rsidP="00840CC7">
                        <w:pPr>
                          <w:pStyle w:val="TOC3"/>
                        </w:pPr>
                        <w:r>
                          <w:t>Calculated FOS</w:t>
                        </w:r>
                        <w:r w:rsidR="003319D9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14:paraId="5D362C07" w14:textId="4A1F1489" w:rsidR="003319D9" w:rsidRPr="005D397D" w:rsidRDefault="00E37E77" w:rsidP="00840CC7">
                        <w:pPr>
                          <w:pStyle w:val="TOC3"/>
                        </w:pPr>
                        <w:r>
                          <w:t>1.20929</w:t>
                        </w:r>
                      </w:p>
                    </w:tc>
                  </w:tr>
                  <w:tr w:rsidR="003319D9" w:rsidRPr="00745EEE" w14:paraId="4A9C018D" w14:textId="77777777" w:rsidTr="005B3D16">
                    <w:trPr>
                      <w:trHeight w:val="352"/>
                    </w:trPr>
                    <w:tc>
                      <w:tcPr>
                        <w:tcW w:w="2130" w:type="dxa"/>
                        <w:vAlign w:val="center"/>
                      </w:tcPr>
                      <w:p w14:paraId="017BB956" w14:textId="7BE916ED" w:rsidR="003319D9" w:rsidRPr="005D397D" w:rsidRDefault="00E37E77" w:rsidP="00840CC7">
                        <w:pPr>
                          <w:pStyle w:val="TOC3"/>
                        </w:pPr>
                        <w:r>
                          <w:t>Desired FOS</w:t>
                        </w:r>
                        <w:r w:rsidR="003319D9">
                          <w:t>:</w:t>
                        </w:r>
                      </w:p>
                    </w:tc>
                    <w:tc>
                      <w:tcPr>
                        <w:tcW w:w="1265" w:type="dxa"/>
                        <w:vAlign w:val="center"/>
                      </w:tcPr>
                      <w:p w14:paraId="0281DA2F" w14:textId="76B36B2F" w:rsidR="003319D9" w:rsidRPr="005D397D" w:rsidRDefault="00E37E77" w:rsidP="00840CC7">
                        <w:pPr>
                          <w:pStyle w:val="TOC3"/>
                        </w:pPr>
                        <w:r>
                          <w:t>2</w:t>
                        </w:r>
                      </w:p>
                    </w:tc>
                  </w:tr>
                </w:tbl>
                <w:p w14:paraId="5DF46C0D" w14:textId="77777777" w:rsidR="003319D9" w:rsidRDefault="003319D9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  <w:p w14:paraId="04E20C03" w14:textId="4E3D5383" w:rsidR="00E12C21" w:rsidRPr="00577134" w:rsidRDefault="00E37E77" w:rsidP="00E12C21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21B99731" wp14:editId="6A825DBF">
                        <wp:extent cx="2129155" cy="1402080"/>
                        <wp:effectExtent l="0" t="0" r="4445" b="7620"/>
                        <wp:docPr id="1786840303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6840303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29155" cy="1402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12C21" w:rsidRPr="000841BF" w14:paraId="13F6212B" w14:textId="77777777" w:rsidTr="005B3D16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C6D9F1" w:themeFill="text2" w:themeFillTint="33"/>
                </w:tcPr>
                <w:p w14:paraId="0FB69CE9" w14:textId="37EAADD2" w:rsidR="00E12C21" w:rsidRPr="000F054F" w:rsidRDefault="00E37E77" w:rsidP="000A7C6B">
                  <w:pPr>
                    <w:rPr>
                      <w:b w:val="0"/>
                    </w:rPr>
                  </w:pPr>
                  <w:r>
                    <w:rPr>
                      <w:rStyle w:val="Strong"/>
                      <w:b/>
                    </w:rPr>
                    <w:t>Connector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840CC7" w14:paraId="512BD500" w14:textId="77777777" w:rsidTr="005B3D16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BAE4FD0" w14:textId="48A615EE" w:rsidR="00E12C21" w:rsidRDefault="00E37E7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Type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1938CF1C" w14:textId="022F2D09" w:rsidR="00E12C21" w:rsidRDefault="00E37E7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36E120E" w14:textId="25182D80" w:rsidR="00E12C21" w:rsidRDefault="00E37E7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Y-Component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20B7755C" w14:textId="404CB8DE" w:rsidR="00E12C21" w:rsidRDefault="00E37E77" w:rsidP="003319D9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Z-Component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91E0ED5" w14:textId="3BBF2734" w:rsidR="00E12C21" w:rsidRDefault="00E37E7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840CC7" w14:paraId="5796A3E5" w14:textId="77777777" w:rsidTr="005B3D16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19972FC1" w14:textId="22881A20" w:rsidR="00E12C21" w:rsidRDefault="00E37E7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Axial Force (lbf)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80FAEEB" w14:textId="0C61C9ED" w:rsidR="00E12C21" w:rsidRPr="00EF37BF" w:rsidRDefault="00E37E7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15,855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CB642DD" w14:textId="02F73C5B" w:rsidR="00E12C21" w:rsidRPr="00EF37BF" w:rsidRDefault="00E37E7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72FFBCB" w14:textId="7DBDDDF9" w:rsidR="00E12C21" w:rsidRDefault="00E37E77" w:rsidP="003319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6DB569C" w14:textId="3C216A62" w:rsidR="00E12C21" w:rsidRPr="00EF37BF" w:rsidRDefault="00E37E7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15,855</w:t>
                        </w:r>
                      </w:p>
                    </w:tc>
                  </w:tr>
                  <w:tr w:rsidR="00E37E77" w14:paraId="143CA7AA" w14:textId="77777777" w:rsidTr="005B3D16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6F67F49" w14:textId="75F8D588" w:rsidR="00E37E77" w:rsidRDefault="00E37E7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Shear Force (lbf)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97DD323" w14:textId="6624CC1F" w:rsidR="00E37E77" w:rsidRDefault="00E37E7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B19A15B" w14:textId="2CB7BC12" w:rsidR="00E37E77" w:rsidRDefault="00E37E7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0.60116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1501061" w14:textId="1FB6CD37" w:rsidR="00E37E77" w:rsidRDefault="00E37E77" w:rsidP="003319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31.936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7791176D" w14:textId="42EB862E" w:rsidR="00E37E77" w:rsidRDefault="00E37E7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31.942</w:t>
                        </w:r>
                      </w:p>
                    </w:tc>
                  </w:tr>
                  <w:tr w:rsidR="00E37E77" w14:paraId="379D068B" w14:textId="77777777" w:rsidTr="005B3D16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A1636D1" w14:textId="1E10C6FC" w:rsidR="00E37E77" w:rsidRDefault="00E37E77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Bending moment (lbf.in)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141F18D" w14:textId="04AE65C7" w:rsidR="00E37E77" w:rsidRDefault="00E37E7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9DC9135" w14:textId="3183278F" w:rsidR="00E37E77" w:rsidRDefault="00E37E7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21.575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6DBB4FC7" w14:textId="0F916F7F" w:rsidR="00E37E77" w:rsidRDefault="00E37E77" w:rsidP="003319D9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9.6688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5F087F8" w14:textId="596F06BE" w:rsidR="00E37E77" w:rsidRDefault="00E37E77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23.642</w:t>
                        </w:r>
                      </w:p>
                    </w:tc>
                  </w:tr>
                </w:tbl>
                <w:p w14:paraId="491A6088" w14:textId="77777777" w:rsidR="00E12C21" w:rsidRPr="000841BF" w:rsidRDefault="00E12C21" w:rsidP="000A7C6B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</w:tc>
            </w:tr>
          </w:tbl>
          <w:p w14:paraId="6F961816" w14:textId="51AC572D" w:rsidR="00132707" w:rsidRDefault="00132707" w:rsidP="000A7C6B"/>
        </w:tc>
      </w:tr>
    </w:tbl>
    <w:p w14:paraId="2C6EEB3A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52714717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F176CB3" w14:textId="2ED48603" w:rsidR="00104BD8" w:rsidRDefault="00E37E77" w:rsidP="00E37E77">
            <w:pPr>
              <w:pStyle w:val="Heading1"/>
            </w:pPr>
            <w:bookmarkStart w:id="14" w:name="_Toc148621002"/>
            <w:r>
              <w:lastRenderedPageBreak/>
              <w:t>Interaction Information</w:t>
            </w:r>
            <w:bookmarkEnd w:id="14"/>
          </w:p>
          <w:p w14:paraId="00B1D371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3B0BEE9F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109434F" w14:textId="23AA219F" w:rsidR="002B4DE8" w:rsidRDefault="00E37E77" w:rsidP="00C16188">
                  <w:pPr>
                    <w:jc w:val="center"/>
                  </w:pPr>
                  <w:r>
                    <w:t>Interaction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67FC74" w14:textId="22636FA3" w:rsidR="002B4DE8" w:rsidRDefault="00E37E77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F4CA968" w14:textId="3823740A" w:rsidR="002B4DE8" w:rsidRDefault="00E37E77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Properties</w:t>
                  </w:r>
                </w:p>
              </w:tc>
            </w:tr>
            <w:tr w:rsidR="002B4DE8" w14:paraId="536E9413" w14:textId="77777777" w:rsidTr="00E37E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CE1CB5" w14:textId="57B33C40" w:rsidR="002B4DE8" w:rsidRPr="00211C62" w:rsidRDefault="00E37E77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Local Interaction-1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25302884" w14:textId="74FD7EE0" w:rsidR="002B4DE8" w:rsidRPr="000B04D4" w:rsidRDefault="00E37E77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3BF951A9" wp14:editId="52142954">
                        <wp:extent cx="2445385" cy="1610360"/>
                        <wp:effectExtent l="0" t="0" r="0" b="8890"/>
                        <wp:docPr id="705170189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05170189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10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4A64EF7A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38F24D9" w14:textId="12D18993" w:rsidR="0017091B" w:rsidRPr="00BE6656" w:rsidRDefault="00E37E77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65856AF4" w14:textId="0B978B7F" w:rsidR="0017091B" w:rsidRPr="00BE6656" w:rsidRDefault="00E37E77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Contact interaction pair </w:t>
                        </w:r>
                      </w:p>
                    </w:tc>
                  </w:tr>
                  <w:tr w:rsidR="00E37E77" w14:paraId="3C5F16CE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DB2126C" w14:textId="26FAAD29" w:rsidR="00E37E77" w:rsidRDefault="00E37E77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379A296" w14:textId="79D1CCF1" w:rsidR="00E37E77" w:rsidRDefault="00E37E77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2 face(s)</w:t>
                        </w:r>
                      </w:p>
                    </w:tc>
                  </w:tr>
                  <w:tr w:rsidR="00E37E77" w14:paraId="6BA2E11C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CDDF4D0" w14:textId="62A2E7F4" w:rsidR="00E37E77" w:rsidRDefault="00E37E77" w:rsidP="004F6DE4">
                        <w:pPr>
                          <w:jc w:val="right"/>
                        </w:pPr>
                        <w:r>
                          <w:t>Advanced: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05CD54" w14:textId="1EA9745A" w:rsidR="00E37E77" w:rsidRDefault="00E37E77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Surface to surface</w:t>
                        </w:r>
                      </w:p>
                    </w:tc>
                  </w:tr>
                </w:tbl>
                <w:p w14:paraId="1D43F72F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E37E77" w14:paraId="55DE4CA1" w14:textId="77777777" w:rsidTr="006A4B4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3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4F81BD" w:themeColor="accent1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BC25744" w14:textId="13FBE467" w:rsidR="00E37E77" w:rsidRDefault="00E37E77" w:rsidP="006A4B4D">
                  <w:pPr>
                    <w:rPr>
                      <w:rStyle w:val="Strong"/>
                    </w:rPr>
                  </w:pPr>
                  <w:r>
                    <w:rPr>
                      <w:rStyle w:val="Strong"/>
                      <w:b/>
                    </w:rPr>
                    <w:t>Contact/Friction force</w:t>
                  </w:r>
                </w:p>
                <w:tbl>
                  <w:tblPr>
                    <w:tblStyle w:val="TableGrid"/>
                    <w:tblW w:w="10597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547"/>
                    <w:gridCol w:w="1967"/>
                    <w:gridCol w:w="1967"/>
                    <w:gridCol w:w="1967"/>
                    <w:gridCol w:w="2149"/>
                  </w:tblGrid>
                  <w:tr w:rsidR="00E37E77" w14:paraId="2737F1B3" w14:textId="77777777" w:rsidTr="006A4B4D">
                    <w:trPr>
                      <w:trHeight w:val="273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99A83E7" w14:textId="69B23124" w:rsidR="00E37E77" w:rsidRDefault="00E37E77" w:rsidP="006A4B4D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7C2F13D" w14:textId="421C90E5" w:rsidR="00E37E77" w:rsidRDefault="00E37E77" w:rsidP="006A4B4D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5CAD6D1A" w14:textId="68F1035B" w:rsidR="00E37E77" w:rsidRDefault="00E37E77" w:rsidP="006A4B4D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43F6447" w14:textId="7432AA04" w:rsidR="00E37E77" w:rsidRDefault="00E37E77" w:rsidP="006A4B4D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0EF6A581" w14:textId="6C1EE470" w:rsidR="00E37E77" w:rsidRDefault="00E37E77" w:rsidP="006A4B4D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E37E77" w14:paraId="4ECF81FD" w14:textId="77777777" w:rsidTr="006A4B4D">
                    <w:trPr>
                      <w:trHeight w:val="287"/>
                    </w:trPr>
                    <w:tc>
                      <w:tcPr>
                        <w:tcW w:w="254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D9D9D9" w:themeFill="background1" w:themeFillShade="D9"/>
                        <w:vAlign w:val="center"/>
                        <w:hideMark/>
                      </w:tcPr>
                      <w:p w14:paraId="28401D78" w14:textId="2BB671A6" w:rsidR="00E37E77" w:rsidRDefault="00E37E77" w:rsidP="006A4B4D">
                        <w:pPr>
                          <w:jc w:val="center"/>
                          <w:rPr>
                            <w:rStyle w:val="Strong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Contact Force(lbf)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3EB75C56" w14:textId="60A4CF6D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-3.9359E-12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1B5E1D9F" w14:textId="4C9FC9AE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67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04A31017" w14:textId="5A540AB3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149" w:type="dxa"/>
                        <w:tcBorders>
                          <w:top w:val="single" w:sz="4" w:space="0" w:color="000000" w:themeColor="text1"/>
                          <w:left w:val="single" w:sz="4" w:space="0" w:color="000000" w:themeColor="text1"/>
                          <w:bottom w:val="single" w:sz="4" w:space="0" w:color="000000" w:themeColor="text1"/>
                          <w:right w:val="single" w:sz="4" w:space="0" w:color="000000" w:themeColor="text1"/>
                        </w:tcBorders>
                        <w:shd w:val="clear" w:color="auto" w:fill="FFFFFF" w:themeFill="background1"/>
                        <w:vAlign w:val="center"/>
                        <w:hideMark/>
                      </w:tcPr>
                      <w:p w14:paraId="7EAD0616" w14:textId="4B7195D1" w:rsidR="00E37E77" w:rsidRDefault="00E37E77" w:rsidP="006A4B4D">
                        <w:pPr>
                          <w:jc w:val="center"/>
                          <w:rPr>
                            <w:rStyle w:val="Strong"/>
                            <w:b w:val="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3.9359E-12</w:t>
                        </w:r>
                      </w:p>
                    </w:tc>
                  </w:tr>
                </w:tbl>
                <w:p w14:paraId="09BA9477" w14:textId="77777777" w:rsidR="00E37E77" w:rsidRPr="00213D4E" w:rsidRDefault="00E37E77" w:rsidP="006A4B4D">
                  <w:r>
                    <w:t xml:space="preserve">              </w:t>
                  </w:r>
                </w:p>
              </w:tc>
            </w:tr>
            <w:tr w:rsidR="00E37E77" w14:paraId="7F3D8E5E" w14:textId="77777777" w:rsidTr="00E37E7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D352D8" w14:textId="4C7BB938" w:rsidR="00E37E77" w:rsidRPr="00211C62" w:rsidRDefault="00E37E77" w:rsidP="006A4B4D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6B1E18C9" w14:textId="4692B6CD" w:rsidR="00E37E77" w:rsidRPr="000B04D4" w:rsidRDefault="00E37E77" w:rsidP="006A4B4D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57BB03E" wp14:editId="38AFF9EF">
                        <wp:extent cx="2445385" cy="1610360"/>
                        <wp:effectExtent l="0" t="0" r="0" b="8890"/>
                        <wp:docPr id="2106150754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0615075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6103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E37E77" w14:paraId="5821BBCA" w14:textId="77777777" w:rsidTr="006A4B4D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CA9BB92" w14:textId="68920C75" w:rsidR="00E37E77" w:rsidRPr="00BE6656" w:rsidRDefault="00E37E77" w:rsidP="006A4B4D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68DC741" w14:textId="45F4CDB4" w:rsidR="00E37E77" w:rsidRPr="00BE6656" w:rsidRDefault="00E37E77" w:rsidP="006A4B4D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Contact   (Surface to surface)</w:t>
                        </w:r>
                      </w:p>
                    </w:tc>
                  </w:tr>
                  <w:tr w:rsidR="00E37E77" w14:paraId="0E6F402B" w14:textId="77777777" w:rsidTr="006A4B4D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F4DECE4" w14:textId="5CFD6864" w:rsidR="00E37E77" w:rsidRDefault="00E37E77" w:rsidP="006A4B4D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3B859343" w14:textId="009ABC11" w:rsidR="00E37E77" w:rsidRDefault="00E37E77" w:rsidP="006A4B4D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</w:tbl>
                <w:p w14:paraId="212E108C" w14:textId="77777777" w:rsidR="00E37E77" w:rsidRPr="00211C62" w:rsidRDefault="00E37E77" w:rsidP="006A4B4D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4A8A4EB" w14:textId="19B9D719" w:rsidR="00104BD8" w:rsidRDefault="00104BD8" w:rsidP="000A7C6B">
            <w:pPr>
              <w:rPr>
                <w:rStyle w:val="A3"/>
              </w:rPr>
            </w:pPr>
          </w:p>
          <w:p w14:paraId="44CB9DCB" w14:textId="77777777" w:rsidR="00104BD8" w:rsidRDefault="00104BD8" w:rsidP="000A7C6B"/>
        </w:tc>
      </w:tr>
    </w:tbl>
    <w:p w14:paraId="5EC12F18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148C95C1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438A195" w14:textId="3497AB7D" w:rsidR="00A61A59" w:rsidRDefault="00E37E77" w:rsidP="000A7C6B">
            <w:pPr>
              <w:pStyle w:val="Heading1"/>
            </w:pPr>
            <w:bookmarkStart w:id="15" w:name="_Toc148621003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1DF9BB4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9BA040" w14:textId="7C1F0E28" w:rsidR="00A9531D" w:rsidRDefault="00E37E77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C5FB043" w14:textId="14283CBE" w:rsidR="00A9531D" w:rsidRDefault="00E37E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E37E77" w14:paraId="25696EA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CDBACE" w14:textId="58C611BE" w:rsidR="00E37E77" w:rsidRDefault="00E37E77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6841D6B" w14:textId="41A39E82" w:rsidR="00E37E77" w:rsidRDefault="00E37E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E37E77" w14:paraId="64396535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5685D9" w14:textId="08EC7DE5" w:rsidR="00E37E77" w:rsidRDefault="00E37E77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859B31E" w14:textId="73A67349" w:rsidR="00E37E77" w:rsidRDefault="00E37E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E37E77" w14:paraId="5574FA9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6A5704" w14:textId="03BDB0D9" w:rsidR="00E37E77" w:rsidRDefault="00E37E77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39926DE" w14:textId="1F362756" w:rsidR="00E37E77" w:rsidRDefault="00E37E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0.397026 in</w:t>
                  </w:r>
                </w:p>
              </w:tc>
            </w:tr>
            <w:tr w:rsidR="00E37E77" w14:paraId="4F99E45B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3F6AA83" w14:textId="5DDA65F3" w:rsidR="00E37E77" w:rsidRDefault="00E37E77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8F81066" w14:textId="1E8614E3" w:rsidR="00E37E77" w:rsidRDefault="00E37E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0.132341 in</w:t>
                  </w:r>
                </w:p>
              </w:tc>
            </w:tr>
            <w:tr w:rsidR="00E37E77" w14:paraId="2124BA3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C694B28" w14:textId="1907799D" w:rsidR="00E37E77" w:rsidRDefault="00E37E77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7532A4" w14:textId="4ED13C06" w:rsidR="00E37E77" w:rsidRDefault="00E37E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E37E77" w14:paraId="3CA8CAA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22D305" w14:textId="327375E9" w:rsidR="00E37E77" w:rsidRDefault="00E37E77" w:rsidP="00C16188">
                  <w:r>
                    <w:t>Remesh failed parts independently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0064C44" w14:textId="127F2E2F" w:rsidR="00E37E77" w:rsidRDefault="00E37E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10936552" w14:textId="77777777" w:rsidR="00690657" w:rsidRDefault="00690657" w:rsidP="00690657"/>
          <w:p w14:paraId="01A2C74C" w14:textId="146C29F7" w:rsidR="00A9531D" w:rsidRPr="00690657" w:rsidRDefault="00E37E77" w:rsidP="00690657">
            <w:pPr>
              <w:pStyle w:val="Heading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161C721F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C44D2E" w14:textId="1E08033D" w:rsidR="007107BE" w:rsidRDefault="00E37E77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D1BBBF" w14:textId="6F4B492C" w:rsidR="007107BE" w:rsidRDefault="00E37E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15151</w:t>
                  </w:r>
                </w:p>
              </w:tc>
            </w:tr>
            <w:tr w:rsidR="00E37E77" w14:paraId="701FCA92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EC9F15E" w14:textId="0EAB3528" w:rsidR="00E37E77" w:rsidRDefault="00E37E77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3D562C" w14:textId="59230B95" w:rsidR="00E37E77" w:rsidRDefault="00E37E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8661</w:t>
                  </w:r>
                </w:p>
              </w:tc>
            </w:tr>
            <w:tr w:rsidR="00E37E77" w14:paraId="7D8E1F3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224D25" w14:textId="505175F9" w:rsidR="00E37E77" w:rsidRDefault="00E37E77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F6725D" w14:textId="6027B363" w:rsidR="00E37E77" w:rsidRDefault="00E37E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3.891</w:t>
                  </w:r>
                </w:p>
              </w:tc>
            </w:tr>
            <w:tr w:rsidR="00E37E77" w14:paraId="36F6DE0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9CCA0F" w14:textId="37B04D71" w:rsidR="00E37E77" w:rsidRDefault="00E37E77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200778C" w14:textId="0197C9E9" w:rsidR="00E37E77" w:rsidRDefault="00E37E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99.8</w:t>
                  </w:r>
                </w:p>
              </w:tc>
            </w:tr>
            <w:tr w:rsidR="00E37E77" w14:paraId="2109255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6FB636" w14:textId="76EA770F" w:rsidR="00E37E77" w:rsidRDefault="00E37E77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AE2689" w14:textId="1BE66F57" w:rsidR="00E37E77" w:rsidRDefault="00E37E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E37E77" w14:paraId="608B82A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21CA64" w14:textId="6320BB60" w:rsidR="00E37E77" w:rsidRDefault="00E37E77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5E5910" w14:textId="79C1493C" w:rsidR="00E37E77" w:rsidRDefault="00E37E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E37E77" w14:paraId="0C168A4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0627E10" w14:textId="57C48DE7" w:rsidR="00E37E77" w:rsidRDefault="00E37E77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8B17A2" w14:textId="2A84C045" w:rsidR="00E37E77" w:rsidRDefault="00E37E77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E37E77" w14:paraId="1C8E2A3E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777195D" w14:textId="14F74B2B" w:rsidR="00E37E77" w:rsidRDefault="00E37E77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14D077" w14:textId="6E0B5E66" w:rsidR="00E37E77" w:rsidRDefault="00E37E77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JW-MACHINE</w:t>
                  </w:r>
                </w:p>
              </w:tc>
            </w:tr>
          </w:tbl>
          <w:p w14:paraId="747DAE17" w14:textId="3A684A1D" w:rsidR="00A61A59" w:rsidRPr="00F077CB" w:rsidRDefault="00A61A59" w:rsidP="000A7C6B"/>
        </w:tc>
      </w:tr>
    </w:tbl>
    <w:p w14:paraId="7059C814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129153AA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F5DA598" w14:textId="0ECEB29A" w:rsidR="002C53F9" w:rsidRDefault="00E37E77" w:rsidP="000A7C6B">
            <w:pPr>
              <w:pStyle w:val="Heading1"/>
            </w:pPr>
            <w:bookmarkStart w:id="16" w:name="_Toc148621004"/>
            <w:r>
              <w:t>Sensor Details</w:t>
            </w:r>
            <w:bookmarkEnd w:id="16"/>
          </w:p>
          <w:p w14:paraId="1923EEEA" w14:textId="7BACC47E" w:rsidR="002C53F9" w:rsidRPr="00F077CB" w:rsidRDefault="00E37E77" w:rsidP="000A7C6B">
            <w:r>
              <w:t>No Data</w:t>
            </w:r>
          </w:p>
        </w:tc>
      </w:tr>
    </w:tbl>
    <w:p w14:paraId="6C434D43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4C846F27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CF7FF7E" w14:textId="1181AC6F" w:rsidR="005F5B79" w:rsidRDefault="00E37E77" w:rsidP="000A7C6B">
            <w:pPr>
              <w:pStyle w:val="Heading1"/>
            </w:pPr>
            <w:bookmarkStart w:id="17" w:name="_Toc148621005"/>
            <w:r>
              <w:lastRenderedPageBreak/>
              <w:t>Resultant Forces</w:t>
            </w:r>
            <w:bookmarkEnd w:id="17"/>
          </w:p>
          <w:p w14:paraId="0111843B" w14:textId="1FAA86B9" w:rsidR="005F5B79" w:rsidRPr="000B04D4" w:rsidRDefault="00E37E77" w:rsidP="000A7C6B">
            <w:pPr>
              <w:pStyle w:val="Heading2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26F88615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80A7DDD" w14:textId="36AC465B" w:rsidR="005F5B79" w:rsidRDefault="00E37E77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58B4420" w14:textId="0830D2C7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AC177D9" w14:textId="7BD6310E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B1F977F" w14:textId="4EEE7D26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603D0E8" w14:textId="651305F7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B723218" w14:textId="51509721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7CCC40F1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3C926C" w14:textId="0A13EA01" w:rsidR="005F5B79" w:rsidRPr="004D2956" w:rsidRDefault="00E37E7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9C9F4F3" w14:textId="5412BFA9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3C70590" w14:textId="6324D700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-10,000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52D45BE" w14:textId="2E440B93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-0.504743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4D98175" w14:textId="25D8C8DF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-0.249123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7485407" w14:textId="1BC2ABA0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10,000</w:t>
                  </w:r>
                </w:p>
              </w:tc>
            </w:tr>
          </w:tbl>
          <w:p w14:paraId="42E46ACA" w14:textId="049A8655" w:rsidR="005F5B79" w:rsidRPr="000B04D4" w:rsidRDefault="00E37E77" w:rsidP="000A7C6B">
            <w:pPr>
              <w:pStyle w:val="Heading2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18D6B604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FE1B05B" w14:textId="6813A564" w:rsidR="005F5B79" w:rsidRDefault="00E37E77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0377F42" w14:textId="544E83E0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C19C58C" w14:textId="6A8B342E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3BC32AC" w14:textId="4CC07D40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5F0CDC4" w14:textId="0F230F9A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212DDE0" w14:textId="1C3F14FF" w:rsidR="005F5B79" w:rsidRDefault="00E37E77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FA993DD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11708D" w14:textId="54BCD148" w:rsidR="005F5B79" w:rsidRPr="004D2956" w:rsidRDefault="00E37E77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817946F" w14:textId="632602D0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BA63D8A" w14:textId="795DC04B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393CF18" w14:textId="0F91D0BA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87C9E37" w14:textId="4F1A4CB4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FCE7D4B" w14:textId="3B15312F" w:rsidR="005F5B79" w:rsidRPr="004D2956" w:rsidRDefault="00E37E77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079A7B9A" w14:textId="77777777" w:rsidR="005F5B79" w:rsidRDefault="005F5B79" w:rsidP="000A7C6B"/>
        </w:tc>
      </w:tr>
      <w:tr w:rsidR="005F5B79" w14:paraId="410018DB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0FA90B74" w14:textId="7E6B2028" w:rsidR="00C6072D" w:rsidRPr="000B04D4" w:rsidRDefault="00E37E77" w:rsidP="00C6072D">
            <w:pPr>
              <w:pStyle w:val="Heading2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559D4BF5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3292446" w14:textId="7C0F1D93" w:rsidR="00C6072D" w:rsidRDefault="00E37E77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C61880B" w14:textId="668034AB" w:rsidR="00C6072D" w:rsidRDefault="00E37E7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4ACD615" w14:textId="63F2279D" w:rsidR="00C6072D" w:rsidRDefault="00E37E7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59D8D10" w14:textId="141A5B9B" w:rsidR="00C6072D" w:rsidRDefault="00E37E7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83989D0" w14:textId="5834C9DF" w:rsidR="00C6072D" w:rsidRDefault="00E37E7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268B2BA" w14:textId="7B9DA502" w:rsidR="00C6072D" w:rsidRDefault="00E37E77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30DC4F17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E77CD4C" w14:textId="6AEE88F6" w:rsidR="00C6072D" w:rsidRPr="004D2956" w:rsidRDefault="00E37E77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50BA78A" w14:textId="5F717BB4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B27252F" w14:textId="5BE6A1E7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0.000411637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7CA63ED" w14:textId="52391296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-0.000528268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A684B7E" w14:textId="7C315E87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8.23275e-05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E251D28" w14:textId="69D03490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0.000674752</w:t>
                  </w:r>
                </w:p>
              </w:tc>
            </w:tr>
          </w:tbl>
          <w:p w14:paraId="0ED2EABE" w14:textId="2A43EE27" w:rsidR="00C6072D" w:rsidRPr="000B04D4" w:rsidRDefault="00E37E77" w:rsidP="00C6072D">
            <w:pPr>
              <w:pStyle w:val="Heading2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3D482280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C843624" w14:textId="1B16D707" w:rsidR="00C6072D" w:rsidRDefault="00E37E77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71DE8FC" w14:textId="3CE57397" w:rsidR="00C6072D" w:rsidRDefault="00E37E7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17FC039" w14:textId="0EEA187D" w:rsidR="00C6072D" w:rsidRDefault="00E37E7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CFE18C8" w14:textId="25A6DF59" w:rsidR="00C6072D" w:rsidRDefault="00E37E7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B0994D5" w14:textId="6A3CA99F" w:rsidR="00C6072D" w:rsidRDefault="00E37E7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99FA9F6" w14:textId="7786988C" w:rsidR="00C6072D" w:rsidRDefault="00E37E77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5A39561C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3606411" w14:textId="5643E98E" w:rsidR="00C6072D" w:rsidRPr="004D2956" w:rsidRDefault="00E37E77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3EB924D" w14:textId="49903209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lbf.in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5881AB" w14:textId="45BA19B3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7353F6" w14:textId="0DD3325A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068F236" w14:textId="34442961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520E68D" w14:textId="01972641" w:rsidR="00C6072D" w:rsidRPr="004D2956" w:rsidRDefault="00E37E77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8.85075e-33</w:t>
                  </w:r>
                </w:p>
              </w:tc>
            </w:tr>
          </w:tbl>
          <w:p w14:paraId="0E85E071" w14:textId="203C33BE" w:rsidR="005F5B79" w:rsidRDefault="005F5B79" w:rsidP="000A7C6B"/>
        </w:tc>
      </w:tr>
      <w:bookmarkEnd w:id="18"/>
      <w:bookmarkEnd w:id="19"/>
      <w:bookmarkEnd w:id="20"/>
    </w:tbl>
    <w:p w14:paraId="3BC6602D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65711C45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5F563E0" w14:textId="15D84848" w:rsidR="0050542D" w:rsidRPr="00E37E77" w:rsidRDefault="00E37E77" w:rsidP="00E37E77">
            <w:pPr>
              <w:pStyle w:val="Heading1"/>
            </w:pPr>
            <w:bookmarkStart w:id="21" w:name="_Toc148621006"/>
            <w:r>
              <w:t>Beams</w:t>
            </w:r>
            <w:bookmarkEnd w:id="21"/>
          </w:p>
          <w:p w14:paraId="5E25A67E" w14:textId="0D0D0B08" w:rsidR="00EC2432" w:rsidRDefault="00E37E77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3F565D81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7B502527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F4E00EA" w14:textId="12E84674" w:rsidR="00EC2432" w:rsidRDefault="00E37E77" w:rsidP="000A7C6B">
            <w:pPr>
              <w:pStyle w:val="Heading1"/>
            </w:pPr>
            <w:bookmarkStart w:id="22" w:name="_Toc148621007"/>
            <w:bookmarkStart w:id="23" w:name="_Toc243733152"/>
            <w:bookmarkStart w:id="24" w:name="_Toc245020120"/>
            <w:bookmarkStart w:id="25" w:name="_Toc245020152"/>
            <w:r>
              <w:lastRenderedPageBreak/>
              <w:t>Study Results</w:t>
            </w:r>
            <w:bookmarkEnd w:id="22"/>
          </w:p>
          <w:p w14:paraId="257ECF1D" w14:textId="77777777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288"/>
              <w:gridCol w:w="2831"/>
              <w:gridCol w:w="2720"/>
              <w:gridCol w:w="2699"/>
            </w:tblGrid>
            <w:tr w:rsidR="00E37E77" w14:paraId="6540C2E8" w14:textId="77777777" w:rsidTr="006A4B4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4632E0" w14:textId="01EDACB6" w:rsidR="00E37E77" w:rsidRDefault="00E37E77" w:rsidP="00E37E7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91A8B53" w14:textId="38CF4788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A5FC1BA" w14:textId="7C403CA8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697B67D" w14:textId="5F2CD4C3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37E77" w14:paraId="509AC2D0" w14:textId="77777777" w:rsidTr="006A4B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08234E6" w14:textId="3BE2488F" w:rsidR="00E37E77" w:rsidRPr="004D2956" w:rsidRDefault="00E37E77" w:rsidP="00E37E7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E33FD46" w14:textId="5657E872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6708ECA" w14:textId="77777777" w:rsidR="00E37E77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4.348e+05N/m^2</w:t>
                  </w:r>
                </w:p>
                <w:p w14:paraId="4B88363B" w14:textId="6722B033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14345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4715021" w14:textId="77777777" w:rsidR="00E37E77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5.068e+08N/m^2</w:t>
                  </w:r>
                </w:p>
                <w:p w14:paraId="43954592" w14:textId="2A1BD383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</w:t>
                  </w:r>
                </w:p>
              </w:tc>
            </w:tr>
            <w:tr w:rsidR="00E37E77" w14:paraId="5FDC1675" w14:textId="77777777" w:rsidTr="006A4B4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30780F" w14:textId="1E1B603C" w:rsidR="00E37E77" w:rsidRDefault="00E37E77" w:rsidP="00E37E7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B47B0D2" wp14:editId="5DE86D25">
                        <wp:extent cx="6858000" cy="4102735"/>
                        <wp:effectExtent l="0" t="0" r="0" b="0"/>
                        <wp:docPr id="613492014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3492014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10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A7AB0C3" w14:textId="410CE26C" w:rsidR="00E37E77" w:rsidRPr="004D2956" w:rsidRDefault="00E37E77" w:rsidP="00E37E7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Bolts Assem-Static 1-Stress-Stress1</w:t>
                  </w:r>
                </w:p>
              </w:tc>
            </w:tr>
          </w:tbl>
          <w:p w14:paraId="292CCC95" w14:textId="77777777" w:rsidR="00E37E77" w:rsidRDefault="00E37E7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28"/>
              <w:gridCol w:w="3269"/>
              <w:gridCol w:w="2415"/>
              <w:gridCol w:w="2126"/>
            </w:tblGrid>
            <w:tr w:rsidR="00E37E77" w14:paraId="76C7D124" w14:textId="77777777" w:rsidTr="006A4B4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7BB3764" w14:textId="766DF2A4" w:rsidR="00E37E77" w:rsidRDefault="00E37E77" w:rsidP="00E37E7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448D404" w14:textId="42976848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8FA6B61" w14:textId="1D422BB5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9F63E7A" w14:textId="4D40E8B0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37E77" w14:paraId="6B9DB3B9" w14:textId="77777777" w:rsidTr="006A4B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AAF57F9" w14:textId="74B45142" w:rsidR="00E37E77" w:rsidRPr="004D2956" w:rsidRDefault="00E37E77" w:rsidP="00E37E7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3CEDC13" w14:textId="05DFC304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6FD2180" w14:textId="77777777" w:rsidR="00E37E77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</w:t>
                  </w:r>
                </w:p>
                <w:p w14:paraId="11DD9EF8" w14:textId="07FAD6AA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7586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3E1FFB" w14:textId="77777777" w:rsidR="00E37E77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3.427e-04m</w:t>
                  </w:r>
                </w:p>
                <w:p w14:paraId="7E28504E" w14:textId="005D8CD8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6974</w:t>
                  </w:r>
                </w:p>
              </w:tc>
            </w:tr>
            <w:tr w:rsidR="00E37E77" w14:paraId="24751B7F" w14:textId="77777777" w:rsidTr="006A4B4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C04B5EC" w14:textId="6787B1D5" w:rsidR="00E37E77" w:rsidRDefault="00E37E77" w:rsidP="00E37E7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BBE3356" wp14:editId="4D374F42">
                        <wp:extent cx="6858000" cy="4102735"/>
                        <wp:effectExtent l="0" t="0" r="0" b="0"/>
                        <wp:docPr id="1522958486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295848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10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C3DFFE" w14:textId="7C537791" w:rsidR="00E37E77" w:rsidRPr="004D2956" w:rsidRDefault="00E37E77" w:rsidP="00E37E7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Bolts Assem-Static 1-Displacement-Displacement1</w:t>
                  </w:r>
                </w:p>
              </w:tc>
            </w:tr>
          </w:tbl>
          <w:p w14:paraId="25FC50A1" w14:textId="77777777" w:rsidR="00E37E77" w:rsidRDefault="00E37E7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E37E77" w14:paraId="482F89B6" w14:textId="77777777" w:rsidTr="006A4B4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EF83AAE" w14:textId="237DEDE7" w:rsidR="00E37E77" w:rsidRDefault="00E37E77" w:rsidP="00E37E77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EFE580" w14:textId="2F465B85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544337F" w14:textId="48BBC3D5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4785A5D" w14:textId="56338AF0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37E77" w14:paraId="6894E1E8" w14:textId="77777777" w:rsidTr="006A4B4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2C2E28F" w14:textId="6E766AB3" w:rsidR="00E37E77" w:rsidRPr="004D2956" w:rsidRDefault="00E37E77" w:rsidP="00E37E7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97A60D0" w14:textId="1EE9AC75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A16F400" w14:textId="77777777" w:rsidR="00E37E77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3.418e-06</w:t>
                  </w:r>
                </w:p>
                <w:p w14:paraId="16E0F5BD" w14:textId="1D9B6DF5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6744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5893DE3" w14:textId="77777777" w:rsidR="00E37E77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2.378e-03</w:t>
                  </w:r>
                </w:p>
                <w:p w14:paraId="4F4015E5" w14:textId="2D1811DF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4042</w:t>
                  </w:r>
                </w:p>
              </w:tc>
            </w:tr>
            <w:tr w:rsidR="00E37E77" w14:paraId="6E1EF2F6" w14:textId="77777777" w:rsidTr="006A4B4D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AB7AD1" w14:textId="7BAC7CB6" w:rsidR="00E37E77" w:rsidRDefault="00E37E77" w:rsidP="00E37E7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23394668" wp14:editId="4BDF366A">
                        <wp:extent cx="6858000" cy="4102735"/>
                        <wp:effectExtent l="0" t="0" r="0" b="0"/>
                        <wp:docPr id="329912163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9912163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10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7936F3A" w14:textId="6019D4CB" w:rsidR="00E37E77" w:rsidRPr="004D2956" w:rsidRDefault="00E37E77" w:rsidP="00E37E7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Bolts Assem-Static 1-Strain-Strain1</w:t>
                  </w:r>
                </w:p>
              </w:tc>
            </w:tr>
          </w:tbl>
          <w:p w14:paraId="669BEBB4" w14:textId="77777777" w:rsidR="00E37E77" w:rsidRDefault="00E37E77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991"/>
              <w:gridCol w:w="7547"/>
            </w:tblGrid>
            <w:tr w:rsidR="00E37E77" w14:paraId="354F8FDA" w14:textId="77777777" w:rsidTr="00E37E7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3D0429F" w14:textId="1A51B53B" w:rsidR="00E37E77" w:rsidRDefault="00E37E77" w:rsidP="00E37E77">
                  <w:r>
                    <w:t>Name</w:t>
                  </w:r>
                </w:p>
              </w:tc>
              <w:tc>
                <w:tcPr>
                  <w:tcW w:w="799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C1C92C" w14:textId="4C0AF4B0" w:rsidR="00E37E77" w:rsidRDefault="00E37E77" w:rsidP="00E37E77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E37E77" w14:paraId="5F054C19" w14:textId="77777777" w:rsidTr="0081192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4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84E6321" w14:textId="203C5CE0" w:rsidR="00E37E77" w:rsidRPr="004D2956" w:rsidRDefault="00E37E77" w:rsidP="00E37E77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Pin/Bolt Check1</w:t>
                  </w:r>
                </w:p>
              </w:tc>
              <w:tc>
                <w:tcPr>
                  <w:tcW w:w="799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0BC3335" w14:textId="42203A12" w:rsidR="00E37E77" w:rsidRPr="004D2956" w:rsidRDefault="00E37E77" w:rsidP="00E37E7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Static Bolt &amp; Pin Results</w:t>
                  </w:r>
                </w:p>
              </w:tc>
            </w:tr>
            <w:tr w:rsidR="00E37E77" w14:paraId="1B5985DA" w14:textId="77777777" w:rsidTr="00E37E77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538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453EBC" w14:textId="009F1577" w:rsidR="00E37E77" w:rsidRDefault="00E37E77" w:rsidP="00E37E77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20722CF" wp14:editId="7E0CCB46">
                        <wp:extent cx="6858000" cy="4102735"/>
                        <wp:effectExtent l="0" t="0" r="0" b="0"/>
                        <wp:docPr id="1078713141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78713141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410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84A277" w14:textId="75CCB167" w:rsidR="00E37E77" w:rsidRPr="004D2956" w:rsidRDefault="00E37E77" w:rsidP="00E37E77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Bolts Assem-Static 1-Pin-Bolt Check-Pin-Bolt Check1</w:t>
                  </w:r>
                </w:p>
              </w:tc>
            </w:tr>
          </w:tbl>
          <w:p w14:paraId="3F07092B" w14:textId="77777777" w:rsidR="00E37E77" w:rsidRPr="000B04D4" w:rsidRDefault="00E37E77" w:rsidP="000A7C6B"/>
          <w:bookmarkEnd w:id="23"/>
          <w:bookmarkEnd w:id="24"/>
          <w:bookmarkEnd w:id="25"/>
          <w:p w14:paraId="4F5497CB" w14:textId="2E9F1E5E" w:rsidR="00EC2432" w:rsidRDefault="00EC2432" w:rsidP="000A7C6B"/>
        </w:tc>
      </w:tr>
    </w:tbl>
    <w:p w14:paraId="4CAE4446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0B1701" w14:paraId="2DB39AED" w14:textId="77777777" w:rsidTr="00C278E6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</w:tcPr>
          <w:p w14:paraId="21A0B7B0" w14:textId="21721C21" w:rsidR="000B1701" w:rsidRDefault="00E37E77" w:rsidP="00E37E77">
            <w:pPr>
              <w:pStyle w:val="Heading1"/>
            </w:pPr>
            <w:bookmarkStart w:id="26" w:name="_Toc148621008"/>
            <w:r>
              <w:lastRenderedPageBreak/>
              <w:t>Conclusion</w:t>
            </w:r>
            <w:bookmarkEnd w:id="26"/>
          </w:p>
        </w:tc>
      </w:tr>
    </w:tbl>
    <w:p w14:paraId="5C3EF1D4" w14:textId="573EBDD4" w:rsidR="00C278E6" w:rsidRPr="00AC3438" w:rsidRDefault="00C278E6" w:rsidP="00FE0924">
      <w:r w:rsidRPr="00C278E6">
        <w:drawing>
          <wp:inline distT="0" distB="0" distL="0" distR="0" wp14:anchorId="1B2D8009" wp14:editId="4B4FFABE">
            <wp:extent cx="6858000" cy="4352925"/>
            <wp:effectExtent l="0" t="0" r="0" b="9525"/>
            <wp:docPr id="992944931" name="Picture 1" descr="A red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44931" name="Picture 1" descr="A red object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8E6">
        <w:drawing>
          <wp:inline distT="0" distB="0" distL="0" distR="0" wp14:anchorId="1D0542B0" wp14:editId="19130908">
            <wp:extent cx="6858000" cy="2385695"/>
            <wp:effectExtent l="0" t="0" r="0" b="0"/>
            <wp:docPr id="452594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9487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8E6" w:rsidRPr="00AC3438" w:rsidSect="00E37E77">
      <w:headerReference w:type="default" r:id="rId25"/>
      <w:footerReference w:type="default" r:id="rId26"/>
      <w:footerReference w:type="first" r:id="rId27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5AB0C" w14:textId="77777777" w:rsidR="00CA5B79" w:rsidRDefault="00CA5B79" w:rsidP="00F25CD7">
      <w:pPr>
        <w:spacing w:after="0" w:line="240" w:lineRule="auto"/>
      </w:pPr>
      <w:r>
        <w:separator/>
      </w:r>
    </w:p>
  </w:endnote>
  <w:endnote w:type="continuationSeparator" w:id="0">
    <w:p w14:paraId="03ACF266" w14:textId="77777777" w:rsidR="00CA5B79" w:rsidRDefault="00CA5B79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4452F707" w14:textId="77777777" w:rsidTr="003E1AE9">
      <w:tc>
        <w:tcPr>
          <w:tcW w:w="867" w:type="pct"/>
        </w:tcPr>
        <w:p w14:paraId="765A2BA4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EA3181A" wp14:editId="61E08E23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C49169B" w14:textId="05EDEE6E" w:rsidR="00DC4D2F" w:rsidRDefault="00E37E77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1AF52508" w14:textId="29CAA74C" w:rsidR="00DC4D2F" w:rsidRDefault="00E37E77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Bolts Assem</w:t>
          </w:r>
        </w:p>
      </w:tc>
      <w:tc>
        <w:tcPr>
          <w:tcW w:w="0" w:type="auto"/>
          <w:vAlign w:val="bottom"/>
        </w:tcPr>
        <w:p w14:paraId="499A6CF6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3DDBA355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3E0D2F88" w14:textId="77777777" w:rsidTr="00BF0BC4">
      <w:tc>
        <w:tcPr>
          <w:tcW w:w="1908" w:type="dxa"/>
        </w:tcPr>
        <w:p w14:paraId="3F2B0C20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EB9B5BE" wp14:editId="357E42D8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717CF16D" w14:textId="170F3787" w:rsidR="00DC4D2F" w:rsidRDefault="00E37E77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6146DF94" w14:textId="3D22D502" w:rsidR="00DC4D2F" w:rsidRDefault="00E37E77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Bolts Assem</w:t>
          </w:r>
        </w:p>
      </w:tc>
      <w:tc>
        <w:tcPr>
          <w:tcW w:w="360" w:type="dxa"/>
          <w:vAlign w:val="bottom"/>
        </w:tcPr>
        <w:p w14:paraId="76FC09B4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AE5590A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FEC50" w14:textId="77777777" w:rsidR="00CA5B79" w:rsidRDefault="00CA5B79" w:rsidP="00F25CD7">
      <w:pPr>
        <w:spacing w:after="0" w:line="240" w:lineRule="auto"/>
      </w:pPr>
      <w:r>
        <w:separator/>
      </w:r>
    </w:p>
  </w:footnote>
  <w:footnote w:type="continuationSeparator" w:id="0">
    <w:p w14:paraId="2B305BAA" w14:textId="77777777" w:rsidR="00CA5B79" w:rsidRDefault="00CA5B79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21B39E57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40200260" w14:textId="07CEE419"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24F84F90" w14:textId="6A269EB0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65111F34" w14:textId="6EB7BFD3" w:rsidR="00DC4D2F" w:rsidRDefault="00E37E77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Jakob Werle</w:t>
          </w:r>
        </w:p>
        <w:p w14:paraId="5CE6EA33" w14:textId="09CC9077" w:rsidR="00DC4D2F" w:rsidRPr="003E4713" w:rsidRDefault="00E37E77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10/19/2023</w:t>
          </w:r>
        </w:p>
      </w:tc>
    </w:tr>
  </w:tbl>
  <w:p w14:paraId="02CE3418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3BB130F2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E77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8E6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5B79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37E77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A6795"/>
  <w15:docId w15:val="{9A45F1F3-9E21-4709-8C6E-8959D8C4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kob\software\TU\23FL\CAD\bolts_in_class\Bolts%20Assem%20take%202\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15</Pages>
  <Words>1000</Words>
  <Characters>5704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Jakob Werle</dc:creator>
  <cp:lastModifiedBy>Jakob Werle</cp:lastModifiedBy>
  <cp:revision>2</cp:revision>
  <dcterms:created xsi:type="dcterms:W3CDTF">2023-10-19T19:15:00Z</dcterms:created>
  <dcterms:modified xsi:type="dcterms:W3CDTF">2023-10-19T19:19:00Z</dcterms:modified>
</cp:coreProperties>
</file>