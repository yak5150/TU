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606CA6F9" w14:textId="77777777" w:rsidTr="00A43A5B">
        <w:trPr>
          <w:cantSplit/>
          <w:trHeight w:val="4488"/>
        </w:trPr>
        <w:tc>
          <w:tcPr>
            <w:tcW w:w="6285" w:type="dxa"/>
          </w:tcPr>
          <w:p w14:paraId="4B2BF24E" w14:textId="67609346" w:rsidR="00F448BC" w:rsidRDefault="00AB5D33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FED9D7" wp14:editId="635379A3">
                  <wp:extent cx="3853815" cy="2171700"/>
                  <wp:effectExtent l="0" t="0" r="0" b="0"/>
                  <wp:docPr id="288401232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401232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04B9982C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6FFB69AF" w14:textId="0EFACE11" w:rsidR="00B77317" w:rsidRPr="00CD1539" w:rsidRDefault="00AB5D33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TU23FL-CAD-HW4.3</w:t>
                  </w:r>
                </w:p>
                <w:p w14:paraId="1B124621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271914AA" w14:textId="3AA45D96" w:rsidR="00B77317" w:rsidRPr="00CD1539" w:rsidRDefault="00AB5D33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Monday, October 2, 2023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Jakob Werle</w:t>
                  </w:r>
                </w:p>
                <w:p w14:paraId="083A8BD6" w14:textId="13527590" w:rsidR="00B77317" w:rsidRPr="00CD1539" w:rsidRDefault="00AB5D33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Jakob Werle</w:t>
                  </w:r>
                </w:p>
                <w:p w14:paraId="49134E8F" w14:textId="5541ADE8" w:rsidR="00B77317" w:rsidRPr="006A441F" w:rsidRDefault="00AB5D33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7F35A156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5F0F89C1" w14:textId="0BD6E08D" w:rsidR="00B77317" w:rsidRDefault="00AB5D33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39707E7A" w14:textId="160C2F11" w:rsidR="00AB5D33" w:rsidRDefault="001041F1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47103692" w:history="1">
                        <w:r w:rsidR="00AB5D33" w:rsidRPr="00BE72D5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AB5D33">
                          <w:rPr>
                            <w:noProof/>
                            <w:webHidden/>
                          </w:rPr>
                          <w:tab/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B5D33">
                          <w:rPr>
                            <w:noProof/>
                            <w:webHidden/>
                          </w:rPr>
                          <w:instrText xml:space="preserve"> PAGEREF _Toc147103692 \h </w:instrText>
                        </w:r>
                        <w:r w:rsidR="00AB5D33">
                          <w:rPr>
                            <w:noProof/>
                            <w:webHidden/>
                          </w:rPr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B5D33">
                          <w:rPr>
                            <w:noProof/>
                            <w:webHidden/>
                          </w:rPr>
                          <w:t>1</w:t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BB0D641" w14:textId="37C5453D" w:rsidR="00AB5D33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103693" w:history="1">
                        <w:r w:rsidR="00AB5D33" w:rsidRPr="00BE72D5">
                          <w:rPr>
                            <w:rStyle w:val="Hyperlink"/>
                            <w:noProof/>
                          </w:rPr>
                          <w:t>Assumptions</w:t>
                        </w:r>
                        <w:r w:rsidR="00AB5D33">
                          <w:rPr>
                            <w:noProof/>
                            <w:webHidden/>
                          </w:rPr>
                          <w:tab/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B5D33">
                          <w:rPr>
                            <w:noProof/>
                            <w:webHidden/>
                          </w:rPr>
                          <w:instrText xml:space="preserve"> PAGEREF _Toc147103693 \h </w:instrText>
                        </w:r>
                        <w:r w:rsidR="00AB5D33">
                          <w:rPr>
                            <w:noProof/>
                            <w:webHidden/>
                          </w:rPr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B5D33">
                          <w:rPr>
                            <w:noProof/>
                            <w:webHidden/>
                          </w:rPr>
                          <w:t>2</w:t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A183D7A" w14:textId="76411F83" w:rsidR="00AB5D33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103694" w:history="1">
                        <w:r w:rsidR="00AB5D33" w:rsidRPr="00BE72D5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 w:rsidR="00AB5D33">
                          <w:rPr>
                            <w:noProof/>
                            <w:webHidden/>
                          </w:rPr>
                          <w:tab/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B5D33">
                          <w:rPr>
                            <w:noProof/>
                            <w:webHidden/>
                          </w:rPr>
                          <w:instrText xml:space="preserve"> PAGEREF _Toc147103694 \h </w:instrText>
                        </w:r>
                        <w:r w:rsidR="00AB5D33">
                          <w:rPr>
                            <w:noProof/>
                            <w:webHidden/>
                          </w:rPr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B5D33">
                          <w:rPr>
                            <w:noProof/>
                            <w:webHidden/>
                          </w:rPr>
                          <w:t>3</w:t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EFB3E32" w14:textId="1098CC48" w:rsidR="00AB5D33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103695" w:history="1">
                        <w:r w:rsidR="00AB5D33" w:rsidRPr="00BE72D5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 w:rsidR="00AB5D33">
                          <w:rPr>
                            <w:noProof/>
                            <w:webHidden/>
                          </w:rPr>
                          <w:tab/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B5D33">
                          <w:rPr>
                            <w:noProof/>
                            <w:webHidden/>
                          </w:rPr>
                          <w:instrText xml:space="preserve"> PAGEREF _Toc147103695 \h </w:instrText>
                        </w:r>
                        <w:r w:rsidR="00AB5D33">
                          <w:rPr>
                            <w:noProof/>
                            <w:webHidden/>
                          </w:rPr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B5D33">
                          <w:rPr>
                            <w:noProof/>
                            <w:webHidden/>
                          </w:rPr>
                          <w:t>5</w:t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78DEBF1" w14:textId="7FA993D3" w:rsidR="00AB5D33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103696" w:history="1">
                        <w:r w:rsidR="00AB5D33" w:rsidRPr="00BE72D5">
                          <w:rPr>
                            <w:rStyle w:val="Hyperlink"/>
                            <w:noProof/>
                          </w:rPr>
                          <w:t>Units</w:t>
                        </w:r>
                        <w:r w:rsidR="00AB5D33">
                          <w:rPr>
                            <w:noProof/>
                            <w:webHidden/>
                          </w:rPr>
                          <w:tab/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B5D33">
                          <w:rPr>
                            <w:noProof/>
                            <w:webHidden/>
                          </w:rPr>
                          <w:instrText xml:space="preserve"> PAGEREF _Toc147103696 \h </w:instrText>
                        </w:r>
                        <w:r w:rsidR="00AB5D33">
                          <w:rPr>
                            <w:noProof/>
                            <w:webHidden/>
                          </w:rPr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B5D33">
                          <w:rPr>
                            <w:noProof/>
                            <w:webHidden/>
                          </w:rPr>
                          <w:t>6</w:t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AA145FB" w14:textId="2DBD7147" w:rsidR="00AB5D33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103697" w:history="1">
                        <w:r w:rsidR="00AB5D33" w:rsidRPr="00BE72D5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 w:rsidR="00AB5D33">
                          <w:rPr>
                            <w:noProof/>
                            <w:webHidden/>
                          </w:rPr>
                          <w:tab/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B5D33">
                          <w:rPr>
                            <w:noProof/>
                            <w:webHidden/>
                          </w:rPr>
                          <w:instrText xml:space="preserve"> PAGEREF _Toc147103697 \h </w:instrText>
                        </w:r>
                        <w:r w:rsidR="00AB5D33">
                          <w:rPr>
                            <w:noProof/>
                            <w:webHidden/>
                          </w:rPr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B5D33">
                          <w:rPr>
                            <w:noProof/>
                            <w:webHidden/>
                          </w:rPr>
                          <w:t>6</w:t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8068852" w14:textId="3BC42A00" w:rsidR="00AB5D33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103698" w:history="1">
                        <w:r w:rsidR="00AB5D33" w:rsidRPr="00BE72D5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 w:rsidR="00AB5D33">
                          <w:rPr>
                            <w:noProof/>
                            <w:webHidden/>
                          </w:rPr>
                          <w:tab/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B5D33">
                          <w:rPr>
                            <w:noProof/>
                            <w:webHidden/>
                          </w:rPr>
                          <w:instrText xml:space="preserve"> PAGEREF _Toc147103698 \h </w:instrText>
                        </w:r>
                        <w:r w:rsidR="00AB5D33">
                          <w:rPr>
                            <w:noProof/>
                            <w:webHidden/>
                          </w:rPr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B5D33">
                          <w:rPr>
                            <w:noProof/>
                            <w:webHidden/>
                          </w:rPr>
                          <w:t>7</w:t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DA89F56" w14:textId="72B9E0C5" w:rsidR="00AB5D33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103699" w:history="1">
                        <w:r w:rsidR="00AB5D33" w:rsidRPr="00BE72D5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 w:rsidR="00AB5D33">
                          <w:rPr>
                            <w:noProof/>
                            <w:webHidden/>
                          </w:rPr>
                          <w:tab/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B5D33">
                          <w:rPr>
                            <w:noProof/>
                            <w:webHidden/>
                          </w:rPr>
                          <w:instrText xml:space="preserve"> PAGEREF _Toc147103699 \h </w:instrText>
                        </w:r>
                        <w:r w:rsidR="00AB5D33">
                          <w:rPr>
                            <w:noProof/>
                            <w:webHidden/>
                          </w:rPr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B5D33">
                          <w:rPr>
                            <w:noProof/>
                            <w:webHidden/>
                          </w:rPr>
                          <w:t>8</w:t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8F56F26" w14:textId="4CFC9DE9" w:rsidR="00AB5D33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103700" w:history="1">
                        <w:r w:rsidR="00AB5D33" w:rsidRPr="00BE72D5">
                          <w:rPr>
                            <w:rStyle w:val="Hyperlink"/>
                            <w:noProof/>
                          </w:rPr>
                          <w:t>Interaction Information</w:t>
                        </w:r>
                        <w:r w:rsidR="00AB5D33">
                          <w:rPr>
                            <w:noProof/>
                            <w:webHidden/>
                          </w:rPr>
                          <w:tab/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B5D33">
                          <w:rPr>
                            <w:noProof/>
                            <w:webHidden/>
                          </w:rPr>
                          <w:instrText xml:space="preserve"> PAGEREF _Toc147103700 \h </w:instrText>
                        </w:r>
                        <w:r w:rsidR="00AB5D33">
                          <w:rPr>
                            <w:noProof/>
                            <w:webHidden/>
                          </w:rPr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B5D33">
                          <w:rPr>
                            <w:noProof/>
                            <w:webHidden/>
                          </w:rPr>
                          <w:t>8</w:t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AB5D488" w14:textId="7629A4B5" w:rsidR="00AB5D33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103701" w:history="1">
                        <w:r w:rsidR="00AB5D33" w:rsidRPr="00BE72D5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 w:rsidR="00AB5D33">
                          <w:rPr>
                            <w:noProof/>
                            <w:webHidden/>
                          </w:rPr>
                          <w:tab/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B5D33">
                          <w:rPr>
                            <w:noProof/>
                            <w:webHidden/>
                          </w:rPr>
                          <w:instrText xml:space="preserve"> PAGEREF _Toc147103701 \h </w:instrText>
                        </w:r>
                        <w:r w:rsidR="00AB5D33">
                          <w:rPr>
                            <w:noProof/>
                            <w:webHidden/>
                          </w:rPr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B5D33">
                          <w:rPr>
                            <w:noProof/>
                            <w:webHidden/>
                          </w:rPr>
                          <w:t>8</w:t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CA72312" w14:textId="3CB2D745" w:rsidR="00AB5D33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103702" w:history="1">
                        <w:r w:rsidR="00AB5D33" w:rsidRPr="00BE72D5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 w:rsidR="00AB5D33">
                          <w:rPr>
                            <w:noProof/>
                            <w:webHidden/>
                          </w:rPr>
                          <w:tab/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B5D33">
                          <w:rPr>
                            <w:noProof/>
                            <w:webHidden/>
                          </w:rPr>
                          <w:instrText xml:space="preserve"> PAGEREF _Toc147103702 \h </w:instrText>
                        </w:r>
                        <w:r w:rsidR="00AB5D33">
                          <w:rPr>
                            <w:noProof/>
                            <w:webHidden/>
                          </w:rPr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B5D33">
                          <w:rPr>
                            <w:noProof/>
                            <w:webHidden/>
                          </w:rPr>
                          <w:t>8</w:t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2F9562F" w14:textId="638D387F" w:rsidR="00AB5D33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103703" w:history="1">
                        <w:r w:rsidR="00AB5D33" w:rsidRPr="00BE72D5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 w:rsidR="00AB5D33">
                          <w:rPr>
                            <w:noProof/>
                            <w:webHidden/>
                          </w:rPr>
                          <w:tab/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B5D33">
                          <w:rPr>
                            <w:noProof/>
                            <w:webHidden/>
                          </w:rPr>
                          <w:instrText xml:space="preserve"> PAGEREF _Toc147103703 \h </w:instrText>
                        </w:r>
                        <w:r w:rsidR="00AB5D33">
                          <w:rPr>
                            <w:noProof/>
                            <w:webHidden/>
                          </w:rPr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B5D33">
                          <w:rPr>
                            <w:noProof/>
                            <w:webHidden/>
                          </w:rPr>
                          <w:t>9</w:t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26C3172" w14:textId="7273AD5D" w:rsidR="00AB5D33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103704" w:history="1">
                        <w:r w:rsidR="00AB5D33" w:rsidRPr="00BE72D5">
                          <w:rPr>
                            <w:rStyle w:val="Hyperlink"/>
                            <w:noProof/>
                          </w:rPr>
                          <w:t>Beams</w:t>
                        </w:r>
                        <w:r w:rsidR="00AB5D33">
                          <w:rPr>
                            <w:noProof/>
                            <w:webHidden/>
                          </w:rPr>
                          <w:tab/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B5D33">
                          <w:rPr>
                            <w:noProof/>
                            <w:webHidden/>
                          </w:rPr>
                          <w:instrText xml:space="preserve"> PAGEREF _Toc147103704 \h </w:instrText>
                        </w:r>
                        <w:r w:rsidR="00AB5D33">
                          <w:rPr>
                            <w:noProof/>
                            <w:webHidden/>
                          </w:rPr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B5D33">
                          <w:rPr>
                            <w:noProof/>
                            <w:webHidden/>
                          </w:rPr>
                          <w:t>10</w:t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BB1E397" w14:textId="0F021569" w:rsidR="00AB5D33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103705" w:history="1">
                        <w:r w:rsidR="00AB5D33" w:rsidRPr="00BE72D5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 w:rsidR="00AB5D33">
                          <w:rPr>
                            <w:noProof/>
                            <w:webHidden/>
                          </w:rPr>
                          <w:tab/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B5D33">
                          <w:rPr>
                            <w:noProof/>
                            <w:webHidden/>
                          </w:rPr>
                          <w:instrText xml:space="preserve"> PAGEREF _Toc147103705 \h </w:instrText>
                        </w:r>
                        <w:r w:rsidR="00AB5D33">
                          <w:rPr>
                            <w:noProof/>
                            <w:webHidden/>
                          </w:rPr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B5D33">
                          <w:rPr>
                            <w:noProof/>
                            <w:webHidden/>
                          </w:rPr>
                          <w:t>11</w:t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274F764" w14:textId="52315C1F" w:rsidR="00AB5D33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103706" w:history="1">
                        <w:r w:rsidR="00AB5D33" w:rsidRPr="00BE72D5">
                          <w:rPr>
                            <w:rStyle w:val="Hyperlink"/>
                            <w:noProof/>
                          </w:rPr>
                          <w:t>Conclusion</w:t>
                        </w:r>
                        <w:r w:rsidR="00AB5D33">
                          <w:rPr>
                            <w:noProof/>
                            <w:webHidden/>
                          </w:rPr>
                          <w:tab/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B5D33">
                          <w:rPr>
                            <w:noProof/>
                            <w:webHidden/>
                          </w:rPr>
                          <w:instrText xml:space="preserve"> PAGEREF _Toc147103706 \h </w:instrText>
                        </w:r>
                        <w:r w:rsidR="00AB5D33">
                          <w:rPr>
                            <w:noProof/>
                            <w:webHidden/>
                          </w:rPr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B5D33">
                          <w:rPr>
                            <w:noProof/>
                            <w:webHidden/>
                          </w:rPr>
                          <w:t>14</w:t>
                        </w:r>
                        <w:r w:rsidR="00AB5D33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2248CAC" w14:textId="4C438182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477B4E03" w14:textId="77777777" w:rsidR="00F448BC" w:rsidRDefault="00F448BC" w:rsidP="00A5373F"/>
        </w:tc>
      </w:tr>
      <w:tr w:rsidR="00F448BC" w14:paraId="194082EE" w14:textId="77777777" w:rsidTr="00BE081A">
        <w:trPr>
          <w:cantSplit/>
          <w:trHeight w:val="3924"/>
        </w:trPr>
        <w:tc>
          <w:tcPr>
            <w:tcW w:w="6285" w:type="dxa"/>
          </w:tcPr>
          <w:p w14:paraId="434E8F26" w14:textId="0BBA604C" w:rsidR="00C27B5D" w:rsidRDefault="00AB5D33" w:rsidP="00C27B5D">
            <w:pPr>
              <w:pStyle w:val="Heading1"/>
            </w:pPr>
            <w:bookmarkStart w:id="0" w:name="_Toc147103692"/>
            <w:r>
              <w:t>Description</w:t>
            </w:r>
            <w:bookmarkEnd w:id="0"/>
          </w:p>
          <w:p w14:paraId="37D685D6" w14:textId="74787846" w:rsidR="00F448BC" w:rsidRPr="00E65D6E" w:rsidRDefault="00AB5D33" w:rsidP="00FF408C">
            <w:r>
              <w:t>No Data</w:t>
            </w:r>
          </w:p>
        </w:tc>
        <w:tc>
          <w:tcPr>
            <w:tcW w:w="4713" w:type="dxa"/>
            <w:vMerge/>
          </w:tcPr>
          <w:p w14:paraId="3BD94533" w14:textId="77777777" w:rsidR="00F448BC" w:rsidRPr="00A33AA4" w:rsidRDefault="00F448BC" w:rsidP="00840CC7">
            <w:pPr>
              <w:pStyle w:val="TOC3"/>
            </w:pPr>
          </w:p>
        </w:tc>
      </w:tr>
    </w:tbl>
    <w:p w14:paraId="5AEBB049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32F94661" w14:textId="77777777" w:rsidTr="00DD03CF">
        <w:tc>
          <w:tcPr>
            <w:tcW w:w="11016" w:type="dxa"/>
          </w:tcPr>
          <w:p w14:paraId="1ED6D9D5" w14:textId="587E2FA3" w:rsidR="00343025" w:rsidRDefault="00AB5D33" w:rsidP="00343025">
            <w:pPr>
              <w:pStyle w:val="Heading1"/>
            </w:pPr>
            <w:bookmarkStart w:id="1" w:name="_Toc147103693"/>
            <w:bookmarkStart w:id="2" w:name="_Toc243733140"/>
            <w:bookmarkStart w:id="3" w:name="_Toc245020107"/>
            <w:bookmarkStart w:id="4" w:name="_Toc245020139"/>
            <w:r>
              <w:lastRenderedPageBreak/>
              <w:t>Assumptions</w:t>
            </w:r>
            <w:bookmarkEnd w:id="1"/>
          </w:p>
          <w:p w14:paraId="102D3FE7" w14:textId="558549EE" w:rsidR="00A96F2C" w:rsidRDefault="00A96F2C" w:rsidP="00A96F2C"/>
        </w:tc>
      </w:tr>
    </w:tbl>
    <w:p w14:paraId="200DB954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2213906A" w14:textId="77777777" w:rsidTr="00ED5A01">
        <w:tc>
          <w:tcPr>
            <w:tcW w:w="11016" w:type="dxa"/>
          </w:tcPr>
          <w:p w14:paraId="498B86EF" w14:textId="36AFD48C" w:rsidR="00FF408C" w:rsidRDefault="00AB5D33" w:rsidP="00FF408C">
            <w:pPr>
              <w:pStyle w:val="Heading1"/>
            </w:pPr>
            <w:bookmarkStart w:id="5" w:name="_Toc147103694"/>
            <w:r>
              <w:lastRenderedPageBreak/>
              <w:t>Model Information</w:t>
            </w:r>
            <w:bookmarkEnd w:id="5"/>
          </w:p>
          <w:p w14:paraId="08C45A3E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66BB3334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32105C0E" w14:textId="77777777" w:rsidTr="00077EA0">
                    <w:tc>
                      <w:tcPr>
                        <w:tcW w:w="8640" w:type="dxa"/>
                      </w:tcPr>
                      <w:p w14:paraId="6FC6A0B6" w14:textId="2D220124" w:rsidR="00077EA0" w:rsidRDefault="00AB5D33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lastRenderedPageBreak/>
                          <w:drawing>
                            <wp:inline distT="0" distB="0" distL="0" distR="0" wp14:anchorId="0C929DB8" wp14:editId="0DFDF959">
                              <wp:extent cx="5349240" cy="3298825"/>
                              <wp:effectExtent l="0" t="0" r="3810" b="0"/>
                              <wp:docPr id="1081805150" name="Picture 2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81805150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2988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38A85B54" w14:textId="32E2532A" w:rsidR="00C16188" w:rsidRDefault="00AB5D33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TU23FL-CAD-HW4.3</w:t>
                  </w:r>
                </w:p>
                <w:p w14:paraId="2DC481FB" w14:textId="780F5FA0" w:rsidR="00C16188" w:rsidRDefault="00AB5D33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224CED" w14:paraId="4D56F6AA" w14:textId="77777777" w:rsidTr="003F226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1F133A3" w14:textId="70634D82" w:rsidR="00224CED" w:rsidRDefault="00AB5D33" w:rsidP="00C16188"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Beam Bodies:</w:t>
                  </w:r>
                </w:p>
              </w:tc>
            </w:tr>
            <w:tr w:rsidR="004B3022" w14:paraId="20B17EA1" w14:textId="77777777" w:rsidTr="003E0E8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C41BABE" w14:textId="4630BD60" w:rsidR="004B3022" w:rsidRDefault="00AB5D33" w:rsidP="003E0E80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0A5BC7A" w14:textId="1816226D" w:rsidR="004B3022" w:rsidRDefault="00AB5D33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Formulation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13C69AB" w14:textId="626401F6" w:rsidR="004B3022" w:rsidRDefault="00AB5D33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5AE7453" w14:textId="3359125D" w:rsidR="004B3022" w:rsidRDefault="00AB5D33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AB5D33" w14:paraId="430A8BAF" w14:textId="77777777" w:rsidTr="007963C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475AF8" w14:textId="537E5CBD" w:rsidR="00AB5D33" w:rsidRDefault="00AB5D33" w:rsidP="007963CB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7(Boss-Extrude1)</w:t>
                  </w:r>
                </w:p>
                <w:p w14:paraId="407988D4" w14:textId="20F7E4B7" w:rsidR="00AB5D33" w:rsidRDefault="00AB5D33" w:rsidP="007963CB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10E0424" wp14:editId="2AE428CD">
                        <wp:extent cx="1562735" cy="963930"/>
                        <wp:effectExtent l="0" t="0" r="0" b="7620"/>
                        <wp:docPr id="280600730" name="Picture 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0600730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639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82F15A" w14:textId="130F4F93" w:rsidR="00AB5D33" w:rsidRDefault="00AB5D33" w:rsidP="007963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4271D8" w14:textId="77777777" w:rsidR="00AB5D33" w:rsidRDefault="00AB5D33" w:rsidP="007963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Standard-Custom</w:t>
                  </w:r>
                </w:p>
                <w:p w14:paraId="135B4994" w14:textId="77777777" w:rsidR="00AB5D33" w:rsidRDefault="00AB5D33" w:rsidP="007963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0.697501in^2</w:t>
                  </w:r>
                </w:p>
                <w:p w14:paraId="36CC9B40" w14:textId="77777777" w:rsidR="00AB5D33" w:rsidRDefault="00AB5D33" w:rsidP="007963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Length:98.4252in</w:t>
                  </w:r>
                </w:p>
                <w:p w14:paraId="0109646B" w14:textId="77777777" w:rsidR="00AB5D33" w:rsidRDefault="00AB5D33" w:rsidP="007963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Volume:68.6517in^3</w:t>
                  </w:r>
                </w:p>
                <w:p w14:paraId="156F0372" w14:textId="77777777" w:rsidR="00AB5D33" w:rsidRDefault="00AB5D33" w:rsidP="007963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Density:0.101518lb/in^3</w:t>
                  </w:r>
                </w:p>
                <w:p w14:paraId="6841B1CA" w14:textId="77777777" w:rsidR="00AB5D33" w:rsidRDefault="00AB5D33" w:rsidP="007963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Mass:6.96936lb</w:t>
                  </w:r>
                </w:p>
                <w:p w14:paraId="4E0FF08C" w14:textId="77777777" w:rsidR="00AB5D33" w:rsidRDefault="00AB5D33" w:rsidP="007963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Weight:6.96464lbf</w:t>
                  </w:r>
                </w:p>
                <w:p w14:paraId="6771D658" w14:textId="3B4E834D" w:rsidR="00AB5D33" w:rsidRDefault="00AB5D33" w:rsidP="007963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08B5E3" w14:textId="77777777" w:rsidR="00AB5D33" w:rsidRDefault="00AB5D33" w:rsidP="007963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C:\Users\jakob\software\TU\23FL\CAD\HW4.3\TU23FL-CAD-HW4.3.SLDPRT</w:t>
                  </w:r>
                </w:p>
                <w:p w14:paraId="1538E735" w14:textId="7F3680F4" w:rsidR="00AB5D33" w:rsidRDefault="00AB5D33" w:rsidP="007963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Oct  2 01:46:33 2023</w:t>
                  </w:r>
                </w:p>
              </w:tc>
            </w:tr>
            <w:tr w:rsidR="00AB5D33" w14:paraId="066C590B" w14:textId="77777777" w:rsidTr="007963C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9D9198" w14:textId="4FB2C223" w:rsidR="00AB5D33" w:rsidRDefault="00AB5D33" w:rsidP="007963CB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11(Boss-Extrude9)</w:t>
                  </w:r>
                </w:p>
                <w:p w14:paraId="65E71F9A" w14:textId="3C4545E0" w:rsidR="00AB5D33" w:rsidRDefault="00AB5D33" w:rsidP="007963CB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89670D3" wp14:editId="72E08891">
                        <wp:extent cx="1562735" cy="963930"/>
                        <wp:effectExtent l="0" t="0" r="0" b="7620"/>
                        <wp:docPr id="2094850861" name="Picture 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94850861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639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B4374D" w14:textId="6E76B99D" w:rsidR="00AB5D33" w:rsidRDefault="00AB5D33" w:rsidP="007963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02DB50" w14:textId="77777777" w:rsidR="00AB5D33" w:rsidRDefault="00AB5D33" w:rsidP="007963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Standard-Custom</w:t>
                  </w:r>
                </w:p>
                <w:p w14:paraId="753EBA1F" w14:textId="77777777" w:rsidR="00AB5D33" w:rsidRDefault="00AB5D33" w:rsidP="007963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0.697501in^2</w:t>
                  </w:r>
                </w:p>
                <w:p w14:paraId="3380776E" w14:textId="77777777" w:rsidR="00AB5D33" w:rsidRDefault="00AB5D33" w:rsidP="007963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Length:98.4252in</w:t>
                  </w:r>
                </w:p>
                <w:p w14:paraId="5C10C05A" w14:textId="77777777" w:rsidR="00AB5D33" w:rsidRDefault="00AB5D33" w:rsidP="007963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Volume:68.6517in^3</w:t>
                  </w:r>
                </w:p>
                <w:p w14:paraId="4323DA07" w14:textId="77777777" w:rsidR="00AB5D33" w:rsidRDefault="00AB5D33" w:rsidP="007963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Density:0.101518lb/in^3</w:t>
                  </w:r>
                </w:p>
                <w:p w14:paraId="552D7038" w14:textId="77777777" w:rsidR="00AB5D33" w:rsidRDefault="00AB5D33" w:rsidP="007963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Mass:6.96936lb</w:t>
                  </w:r>
                </w:p>
                <w:p w14:paraId="180E33B6" w14:textId="77777777" w:rsidR="00AB5D33" w:rsidRDefault="00AB5D33" w:rsidP="007963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Weight:6.96464lbf</w:t>
                  </w:r>
                </w:p>
                <w:p w14:paraId="12BA7571" w14:textId="4B37002A" w:rsidR="00AB5D33" w:rsidRDefault="00AB5D33" w:rsidP="007963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2B94A1" w14:textId="77777777" w:rsidR="00AB5D33" w:rsidRDefault="00AB5D33" w:rsidP="007963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C:\Users\jakob\software\TU\23FL\CAD\HW4.3\TU23FL-CAD-HW4.3.SLDPRT</w:t>
                  </w:r>
                </w:p>
                <w:p w14:paraId="16383C41" w14:textId="08F1B411" w:rsidR="00AB5D33" w:rsidRDefault="00AB5D33" w:rsidP="007963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Oct  2 01:46:33 2023</w:t>
                  </w:r>
                </w:p>
              </w:tc>
            </w:tr>
            <w:tr w:rsidR="00AB5D33" w14:paraId="127D12FF" w14:textId="77777777" w:rsidTr="007963C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A09CCB" w14:textId="5CF54FE0" w:rsidR="00AB5D33" w:rsidRDefault="00AB5D33" w:rsidP="007963CB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13(Boss-Extrude10)</w:t>
                  </w:r>
                </w:p>
                <w:p w14:paraId="7DABC825" w14:textId="6AFCA776" w:rsidR="00AB5D33" w:rsidRDefault="00AB5D33" w:rsidP="007963CB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79B13BCC" wp14:editId="51959777">
                        <wp:extent cx="1562735" cy="963930"/>
                        <wp:effectExtent l="0" t="0" r="0" b="7620"/>
                        <wp:docPr id="1475571359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75571359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639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2A40AE" w14:textId="6C5F607F" w:rsidR="00AB5D33" w:rsidRDefault="00AB5D33" w:rsidP="007963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14DF42" w14:textId="77777777" w:rsidR="00AB5D33" w:rsidRDefault="00AB5D33" w:rsidP="007963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Standard-Custom</w:t>
                  </w:r>
                </w:p>
                <w:p w14:paraId="7FDC2B18" w14:textId="77777777" w:rsidR="00AB5D33" w:rsidRDefault="00AB5D33" w:rsidP="007963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0.697501in^2</w:t>
                  </w:r>
                </w:p>
                <w:p w14:paraId="6CA61BFF" w14:textId="77777777" w:rsidR="00AB5D33" w:rsidRDefault="00AB5D33" w:rsidP="007963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Length:118.11in</w:t>
                  </w:r>
                </w:p>
                <w:p w14:paraId="273233F6" w14:textId="77777777" w:rsidR="00AB5D33" w:rsidRDefault="00AB5D33" w:rsidP="007963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Volume:82.3821in^3</w:t>
                  </w:r>
                </w:p>
                <w:p w14:paraId="3EC9FB29" w14:textId="77777777" w:rsidR="00AB5D33" w:rsidRDefault="00AB5D33" w:rsidP="007963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Density:0.101518lb/in^3</w:t>
                  </w:r>
                </w:p>
                <w:p w14:paraId="736EAE0B" w14:textId="77777777" w:rsidR="00AB5D33" w:rsidRDefault="00AB5D33" w:rsidP="007963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Mass:8.36324lb</w:t>
                  </w:r>
                </w:p>
                <w:p w14:paraId="43F79E6A" w14:textId="77777777" w:rsidR="00AB5D33" w:rsidRDefault="00AB5D33" w:rsidP="007963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Weight:8.35756lbf</w:t>
                  </w:r>
                </w:p>
                <w:p w14:paraId="6A003C2F" w14:textId="7817CBF0" w:rsidR="00AB5D33" w:rsidRDefault="00AB5D33" w:rsidP="007963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D01490" w14:textId="77777777" w:rsidR="00AB5D33" w:rsidRDefault="00AB5D33" w:rsidP="007963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C:\Users\jakob\software\TU\23FL\CAD\HW4.3\TU23FL-CAD-HW4.3.SLDPRT</w:t>
                  </w:r>
                </w:p>
                <w:p w14:paraId="2611C346" w14:textId="60B18C76" w:rsidR="00AB5D33" w:rsidRDefault="00AB5D33" w:rsidP="007963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Oct  2 01:46:33 2023</w:t>
                  </w:r>
                </w:p>
              </w:tc>
            </w:tr>
            <w:tr w:rsidR="004B3022" w14:paraId="4F79C857" w14:textId="77777777" w:rsidTr="003E0E8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539E3C" w14:textId="4EFC1FD8" w:rsidR="003E0E80" w:rsidRDefault="00AB5D33" w:rsidP="003E0E8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14(Boss-Extrude8)</w:t>
                  </w:r>
                </w:p>
                <w:p w14:paraId="26EA4308" w14:textId="3C07985F" w:rsidR="004B3022" w:rsidRDefault="00AB5D33" w:rsidP="003E0E8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A6D4703" wp14:editId="7FC55D34">
                        <wp:extent cx="1562735" cy="963930"/>
                        <wp:effectExtent l="0" t="0" r="0" b="7620"/>
                        <wp:docPr id="1067156905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67156905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639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1A5E94" w14:textId="7831BCEE" w:rsidR="004B3022" w:rsidRDefault="00AB5D33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755611" w14:textId="77777777" w:rsidR="00AB5D33" w:rsidRDefault="00AB5D33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Standard-Custom</w:t>
                  </w:r>
                </w:p>
                <w:p w14:paraId="68649CB9" w14:textId="77777777" w:rsidR="00AB5D33" w:rsidRDefault="00AB5D33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0.697501in^2</w:t>
                  </w:r>
                </w:p>
                <w:p w14:paraId="2329E59E" w14:textId="77777777" w:rsidR="00AB5D33" w:rsidRDefault="00AB5D33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Length:78.7402in</w:t>
                  </w:r>
                </w:p>
                <w:p w14:paraId="43DD0190" w14:textId="77777777" w:rsidR="00AB5D33" w:rsidRDefault="00AB5D33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Volume:54.9214in^3</w:t>
                  </w:r>
                </w:p>
                <w:p w14:paraId="43EC2BAF" w14:textId="77777777" w:rsidR="00AB5D33" w:rsidRDefault="00AB5D33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Density:0.101518lb/in^3</w:t>
                  </w:r>
                </w:p>
                <w:p w14:paraId="0C52C6E8" w14:textId="77777777" w:rsidR="00AB5D33" w:rsidRDefault="00AB5D33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Mass:5.57549lb</w:t>
                  </w:r>
                </w:p>
                <w:p w14:paraId="083DEC2C" w14:textId="77777777" w:rsidR="00AB5D33" w:rsidRDefault="00AB5D33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Weight:5.57171lbf</w:t>
                  </w:r>
                </w:p>
                <w:p w14:paraId="02AB10FC" w14:textId="5EA5586B" w:rsidR="004B3022" w:rsidRDefault="004B3022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B7B067" w14:textId="77777777" w:rsidR="00AB5D33" w:rsidRDefault="00AB5D33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C:\Users\jakob\software\TU\23FL\CAD\HW4.3\TU23FL-CAD-HW4.3.SLDPRT</w:t>
                  </w:r>
                </w:p>
                <w:p w14:paraId="77B75661" w14:textId="07F71C43" w:rsidR="004B3022" w:rsidRDefault="00AB5D33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Oct  2 01:46:33 2023</w:t>
                  </w:r>
                </w:p>
              </w:tc>
            </w:tr>
          </w:tbl>
          <w:p w14:paraId="770BFDC6" w14:textId="6FC5AB6A" w:rsidR="00FF408C" w:rsidRDefault="00FF408C" w:rsidP="00A96F2C"/>
        </w:tc>
      </w:tr>
    </w:tbl>
    <w:p w14:paraId="6397F32B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5E294F" w14:paraId="2052A697" w14:textId="77777777" w:rsidTr="005E294F">
        <w:tc>
          <w:tcPr>
            <w:tcW w:w="11016" w:type="dxa"/>
          </w:tcPr>
          <w:p w14:paraId="5758AF75" w14:textId="058D4A51" w:rsidR="00B35001" w:rsidRPr="00B35001" w:rsidRDefault="00AB5D33" w:rsidP="00B35001">
            <w:pPr>
              <w:pStyle w:val="Heading1"/>
            </w:pPr>
            <w:bookmarkStart w:id="6" w:name="_Toc147103695"/>
            <w:r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176"/>
              <w:gridCol w:w="5362"/>
            </w:tblGrid>
            <w:tr w:rsidR="00B35001" w14:paraId="78F3866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4FF87E" w14:textId="0630D495" w:rsidR="00B35001" w:rsidRDefault="00AB5D33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6FCBD36" w14:textId="3FE45DEB" w:rsidR="00B35001" w:rsidRDefault="00AB5D3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Jakob Werle</w:t>
                  </w:r>
                </w:p>
              </w:tc>
            </w:tr>
            <w:tr w:rsidR="00AB5D33" w14:paraId="6290EA0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361D82" w14:textId="6C700F39" w:rsidR="00AB5D33" w:rsidRDefault="00AB5D33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16ED0D" w14:textId="2204EC61" w:rsidR="00AB5D33" w:rsidRDefault="00AB5D3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AB5D33" w14:paraId="1CFAB0D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345399" w14:textId="585F2CA7" w:rsidR="00AB5D33" w:rsidRDefault="00AB5D33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77CCDA" w14:textId="5640E8DE" w:rsidR="00AB5D33" w:rsidRDefault="00AB5D3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Beam Mesh</w:t>
                  </w:r>
                </w:p>
              </w:tc>
            </w:tr>
            <w:tr w:rsidR="00AB5D33" w14:paraId="659CB0EB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0CCB99" w14:textId="473C0A80" w:rsidR="00AB5D33" w:rsidRDefault="00AB5D33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EB72B6" w14:textId="656BB640" w:rsidR="00AB5D33" w:rsidRDefault="00AB5D3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AB5D33" w14:paraId="28C619D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765789" w14:textId="52D9731E" w:rsidR="00AB5D33" w:rsidRDefault="00AB5D33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B092464" w14:textId="7B2219F7" w:rsidR="00AB5D33" w:rsidRDefault="00AB5D3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B5D33" w14:paraId="37425376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79428C" w14:textId="06889D0E" w:rsidR="00AB5D33" w:rsidRDefault="00AB5D33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FAE57A" w14:textId="41FDC4A1" w:rsidR="00AB5D33" w:rsidRDefault="00AB5D3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B5D33" w14:paraId="2BC95A7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4C1996" w14:textId="66A04066" w:rsidR="00AB5D33" w:rsidRDefault="00AB5D33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7E77DE" w14:textId="2CD37999" w:rsidR="00AB5D33" w:rsidRDefault="00AB5D3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B5D33" w14:paraId="275DDFA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A2FF84" w14:textId="575A3ADF" w:rsidR="00AB5D33" w:rsidRDefault="00AB5D33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311775" w14:textId="3B916D1B" w:rsidR="00AB5D33" w:rsidRDefault="00AB5D3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AB5D33" w14:paraId="1F81140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154A15" w14:textId="35EA9169" w:rsidR="00AB5D33" w:rsidRDefault="00AB5D33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C7C945" w14:textId="02D93174" w:rsidR="00AB5D33" w:rsidRDefault="00AB5D3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B5D33" w14:paraId="21EFDCA1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2B33214" w14:textId="09EFDCF7" w:rsidR="00AB5D33" w:rsidRDefault="00AB5D33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94FE62" w14:textId="51FCA65A" w:rsidR="00AB5D33" w:rsidRDefault="00AB5D3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AB5D33" w14:paraId="0FE6F32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AD1FC26" w14:textId="2A0A8EE9" w:rsidR="00AB5D33" w:rsidRDefault="00AB5D33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4C33577" w14:textId="72194A85" w:rsidR="00AB5D33" w:rsidRDefault="00AB5D3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(C:\Users\jakob\software\TU\23FL\CAD\HW4.3)</w:t>
                  </w:r>
                </w:p>
              </w:tc>
            </w:tr>
          </w:tbl>
          <w:p w14:paraId="69168755" w14:textId="774C3FDC" w:rsidR="005E294F" w:rsidRDefault="005E294F" w:rsidP="00A96F2C"/>
        </w:tc>
      </w:tr>
      <w:bookmarkEnd w:id="2"/>
      <w:bookmarkEnd w:id="3"/>
      <w:bookmarkEnd w:id="4"/>
    </w:tbl>
    <w:p w14:paraId="1DCDB91D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F33129" w14:paraId="4B33C4DC" w14:textId="77777777" w:rsidTr="00E80CD9">
        <w:tc>
          <w:tcPr>
            <w:tcW w:w="11016" w:type="dxa"/>
          </w:tcPr>
          <w:p w14:paraId="7843413C" w14:textId="43BBAEF5" w:rsidR="00F33129" w:rsidRPr="00B35001" w:rsidRDefault="00AB5D33" w:rsidP="000A7C6B">
            <w:pPr>
              <w:pStyle w:val="Heading1"/>
            </w:pPr>
            <w:bookmarkStart w:id="7" w:name="_Toc147103696"/>
            <w:r>
              <w:lastRenderedPageBreak/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88"/>
              <w:gridCol w:w="5250"/>
            </w:tblGrid>
            <w:tr w:rsidR="00F33129" w14:paraId="7DA8A92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72A8160" w14:textId="6934A90F" w:rsidR="00F33129" w:rsidRDefault="00AB5D33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4B20CFA" w14:textId="4227EEDF" w:rsidR="00F33129" w:rsidRDefault="00AB5D3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English (IPS)</w:t>
                  </w:r>
                </w:p>
              </w:tc>
            </w:tr>
            <w:tr w:rsidR="00AB5D33" w14:paraId="5C9F635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DF4C84" w14:textId="69B1DDA2" w:rsidR="00AB5D33" w:rsidRDefault="00AB5D33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873F98" w14:textId="67908D6E" w:rsidR="00AB5D33" w:rsidRDefault="00AB5D33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in</w:t>
                  </w:r>
                </w:p>
              </w:tc>
            </w:tr>
            <w:tr w:rsidR="00AB5D33" w14:paraId="7984743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A604C7" w14:textId="696C3434" w:rsidR="00AB5D33" w:rsidRDefault="00AB5D33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8121A36" w14:textId="771BAC64" w:rsidR="00AB5D33" w:rsidRDefault="00AB5D3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Fahrenheit</w:t>
                  </w:r>
                </w:p>
              </w:tc>
            </w:tr>
            <w:tr w:rsidR="00AB5D33" w14:paraId="57604FE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494DF96" w14:textId="24E59AF9" w:rsidR="00AB5D33" w:rsidRDefault="00AB5D33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5253A9" w14:textId="1776FE54" w:rsidR="00AB5D33" w:rsidRDefault="00AB5D33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Hertz</w:t>
                  </w:r>
                </w:p>
              </w:tc>
            </w:tr>
            <w:tr w:rsidR="00AB5D33" w14:paraId="77486CC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502D7FB" w14:textId="30824DE3" w:rsidR="00AB5D33" w:rsidRDefault="00AB5D33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247926" w14:textId="11F2C27A" w:rsidR="00AB5D33" w:rsidRDefault="00AB5D3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psi</w:t>
                  </w:r>
                </w:p>
              </w:tc>
            </w:tr>
          </w:tbl>
          <w:p w14:paraId="0DB3F111" w14:textId="708B47C0" w:rsidR="00F33129" w:rsidRDefault="00F33129" w:rsidP="000A7C6B"/>
        </w:tc>
      </w:tr>
    </w:tbl>
    <w:p w14:paraId="1C1401CB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1A86139E" w14:textId="77777777" w:rsidTr="005273D5">
        <w:trPr>
          <w:trHeight w:val="4158"/>
        </w:trPr>
        <w:tc>
          <w:tcPr>
            <w:tcW w:w="11136" w:type="dxa"/>
          </w:tcPr>
          <w:p w14:paraId="4695825E" w14:textId="5741E84D" w:rsidR="00E80CD9" w:rsidRPr="00AC3438" w:rsidRDefault="00AB5D33" w:rsidP="000A7C6B">
            <w:pPr>
              <w:pStyle w:val="Heading1"/>
            </w:pPr>
            <w:bookmarkStart w:id="8" w:name="_Toc147103697"/>
            <w:bookmarkStart w:id="9" w:name="_Toc243733144"/>
            <w:bookmarkStart w:id="10" w:name="_Toc245020112"/>
            <w:bookmarkStart w:id="11" w:name="_Toc245020144"/>
            <w:r>
              <w:t>Material Properties</w:t>
            </w:r>
            <w:bookmarkEnd w:id="8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0081845E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0B71DC6" w14:textId="538D8A12" w:rsidR="00E80CD9" w:rsidRPr="003E6C57" w:rsidRDefault="00AB5D33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BFE15AA" w14:textId="505290F7" w:rsidR="00E80CD9" w:rsidRPr="003E6C57" w:rsidRDefault="00AB5D33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D91E16B" w14:textId="5AD1AD73" w:rsidR="00E80CD9" w:rsidRPr="003E6C57" w:rsidRDefault="00AB5D33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35DD235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03BFA9FF" w14:textId="7CA41D3C" w:rsidR="00E80CD9" w:rsidRPr="00577134" w:rsidRDefault="00AB5D33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3F028547" wp14:editId="44D6CEB9">
                        <wp:extent cx="1904365" cy="1174115"/>
                        <wp:effectExtent l="0" t="0" r="635" b="6985"/>
                        <wp:docPr id="360898424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0898424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1741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218FE8D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AE956AE" w14:textId="632B5D95" w:rsidR="00E80CD9" w:rsidRPr="00BE6656" w:rsidRDefault="00AB5D33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4AF3BA5" w14:textId="75D1DD71" w:rsidR="00E80CD9" w:rsidRPr="00BE6656" w:rsidRDefault="00AB5D3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7075-T6 (SN)</w:t>
                        </w:r>
                      </w:p>
                    </w:tc>
                  </w:tr>
                  <w:tr w:rsidR="00AB5D33" w:rsidRPr="00577134" w14:paraId="3876085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394F4F9" w14:textId="232BC5C8" w:rsidR="00AB5D33" w:rsidRDefault="00AB5D33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486F51C" w14:textId="614F5602" w:rsidR="00AB5D33" w:rsidRDefault="00AB5D3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AB5D33" w:rsidRPr="00577134" w14:paraId="38574A6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67A0095" w14:textId="07CED400" w:rsidR="00AB5D33" w:rsidRDefault="00AB5D33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17533F6" w14:textId="24A7B169" w:rsidR="00AB5D33" w:rsidRDefault="00AB5D3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AB5D33" w:rsidRPr="00577134" w14:paraId="3DEF3DA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B33C08E" w14:textId="1E1E0664" w:rsidR="00AB5D33" w:rsidRDefault="00AB5D33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B6F0A6A" w14:textId="00E7FD6E" w:rsidR="00AB5D33" w:rsidRDefault="00AB5D3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73,244.1 psi</w:t>
                        </w:r>
                      </w:p>
                    </w:tc>
                  </w:tr>
                  <w:tr w:rsidR="00AB5D33" w:rsidRPr="00577134" w14:paraId="4B932881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893C1A7" w14:textId="6785C191" w:rsidR="00AB5D33" w:rsidRDefault="00AB5D33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77917D0" w14:textId="115FB650" w:rsidR="00AB5D33" w:rsidRDefault="00AB5D3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82,671.5 psi</w:t>
                        </w:r>
                      </w:p>
                    </w:tc>
                  </w:tr>
                  <w:tr w:rsidR="00AB5D33" w:rsidRPr="00577134" w14:paraId="7E98F637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29AE028" w14:textId="4D2AA805" w:rsidR="00AB5D33" w:rsidRDefault="00AB5D33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A962F14" w14:textId="787CB462" w:rsidR="00AB5D33" w:rsidRDefault="00AB5D3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1.04427e+07 psi</w:t>
                        </w:r>
                      </w:p>
                    </w:tc>
                  </w:tr>
                  <w:tr w:rsidR="00AB5D33" w:rsidRPr="00577134" w14:paraId="2B82542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4E5F692" w14:textId="41E2F844" w:rsidR="00AB5D33" w:rsidRDefault="00AB5D33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531331A" w14:textId="3B5B26F7" w:rsidR="00AB5D33" w:rsidRDefault="00AB5D3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0.33  </w:t>
                        </w:r>
                      </w:p>
                    </w:tc>
                  </w:tr>
                  <w:tr w:rsidR="00AB5D33" w:rsidRPr="00577134" w14:paraId="33246F5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118FC47" w14:textId="17CF60AD" w:rsidR="00AB5D33" w:rsidRDefault="00AB5D33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69311F2" w14:textId="09BC960E" w:rsidR="00AB5D33" w:rsidRDefault="00AB5D3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0.101518 lb/in^3</w:t>
                        </w:r>
                      </w:p>
                    </w:tc>
                  </w:tr>
                  <w:tr w:rsidR="00AB5D33" w:rsidRPr="00577134" w14:paraId="1E63407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FF87006" w14:textId="60AC80EC" w:rsidR="00AB5D33" w:rsidRDefault="00AB5D33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8EE709E" w14:textId="54DAD552" w:rsidR="00AB5D33" w:rsidRDefault="00AB5D3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3.90152e+06 psi</w:t>
                        </w:r>
                      </w:p>
                    </w:tc>
                  </w:tr>
                  <w:tr w:rsidR="00AB5D33" w:rsidRPr="00577134" w14:paraId="6A279DF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D5F09F9" w14:textId="0CE362ED" w:rsidR="00AB5D33" w:rsidRDefault="00AB5D33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20E5034" w14:textId="0A56C3F1" w:rsidR="00AB5D33" w:rsidRDefault="00AB5D3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1.31111e-05 /Fahrenheit</w:t>
                        </w:r>
                      </w:p>
                    </w:tc>
                  </w:tr>
                </w:tbl>
                <w:p w14:paraId="28E4F114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25822692" w14:textId="77777777" w:rsidR="00AB5D33" w:rsidRDefault="00AB5D3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7(Boss-Extrude1)(TU23FL-CAD-HW4.3),</w:t>
                  </w:r>
                </w:p>
                <w:p w14:paraId="7DDA5D1E" w14:textId="77777777" w:rsidR="00AB5D33" w:rsidRDefault="00AB5D3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11(Boss-Extrude9)(TU23FL-CAD-HW4.3),</w:t>
                  </w:r>
                </w:p>
                <w:p w14:paraId="7516CB88" w14:textId="77777777" w:rsidR="00AB5D33" w:rsidRDefault="00AB5D3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13(Boss-Extrude10)(TU23FL-CAD-HW4.3),</w:t>
                  </w:r>
                </w:p>
                <w:p w14:paraId="720145BC" w14:textId="068B1A8B" w:rsidR="00E80CD9" w:rsidRPr="00577134" w:rsidRDefault="00AB5D3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14(Boss-Extrude8)(TU23FL-CAD-HW4.3)</w:t>
                  </w:r>
                </w:p>
              </w:tc>
            </w:tr>
            <w:tr w:rsidR="00E80CD9" w:rsidRPr="000841BF" w14:paraId="2201D720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2654E5D5" w14:textId="2A5A3202" w:rsidR="00E80CD9" w:rsidRPr="000841BF" w:rsidRDefault="00AB5D33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14:paraId="7E4790AC" w14:textId="3A2FB0C8" w:rsidR="00E80CD9" w:rsidRDefault="00E80CD9" w:rsidP="000A7C6B"/>
        </w:tc>
      </w:tr>
      <w:bookmarkEnd w:id="9"/>
      <w:bookmarkEnd w:id="10"/>
      <w:bookmarkEnd w:id="11"/>
    </w:tbl>
    <w:p w14:paraId="24AB5510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06D795D4" w14:textId="77777777" w:rsidTr="00452CBC">
        <w:tc>
          <w:tcPr>
            <w:tcW w:w="11016" w:type="dxa"/>
          </w:tcPr>
          <w:p w14:paraId="5BEB1749" w14:textId="0A04A1C3" w:rsidR="005273D5" w:rsidRPr="00AF1A58" w:rsidRDefault="00AB5D33" w:rsidP="000A7C6B">
            <w:pPr>
              <w:pStyle w:val="Heading1"/>
              <w:rPr>
                <w:b w:val="0"/>
                <w:bCs w:val="0"/>
              </w:rPr>
            </w:pPr>
            <w:bookmarkStart w:id="12" w:name="_Toc147103698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AB5D33" w14:paraId="60972874" w14:textId="77777777" w:rsidTr="006A13D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64E92881" w14:textId="122AD240" w:rsidR="00AB5D33" w:rsidRPr="004E282D" w:rsidRDefault="00AB5D33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5FC3C6A9" w14:textId="4EFD9FB8" w:rsidR="00AB5D33" w:rsidRPr="004E282D" w:rsidRDefault="00AB5D33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1943FEEA" w14:textId="5B9A12CF" w:rsidR="00AB5D33" w:rsidRPr="004E282D" w:rsidRDefault="00AB5D33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AB5D33" w14:paraId="36FA35A1" w14:textId="77777777" w:rsidTr="00AB5D3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21F7D4FE" w14:textId="16C1F1A7" w:rsidR="00AB5D33" w:rsidRPr="00AD5FBA" w:rsidRDefault="00AB5D33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Reference Geometry-5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14:paraId="3BB2C880" w14:textId="699B5F25" w:rsidR="00AB5D33" w:rsidRPr="006208CB" w:rsidRDefault="00AB5D33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089DF3F9" wp14:editId="1C49588D">
                        <wp:extent cx="1772285" cy="1092835"/>
                        <wp:effectExtent l="0" t="0" r="0" b="0"/>
                        <wp:docPr id="1466439739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66439739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0928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AB5D33" w14:paraId="1E208AE2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D903F76" w14:textId="1561A512" w:rsidR="00AB5D33" w:rsidRPr="00BE6656" w:rsidRDefault="00AB5D33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1DF49D6" w14:textId="5E064F5F" w:rsidR="00AB5D33" w:rsidRPr="00154A1A" w:rsidRDefault="00AB5D3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3 Joint(s)</w:t>
                        </w:r>
                      </w:p>
                    </w:tc>
                  </w:tr>
                  <w:tr w:rsidR="00AB5D33" w14:paraId="611ACB40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82C19FF" w14:textId="5BF437E1" w:rsidR="00AB5D33" w:rsidRDefault="00AB5D33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EEE2554" w14:textId="4310A694" w:rsidR="00AB5D33" w:rsidRDefault="00AB5D3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Front Plane</w:t>
                        </w:r>
                      </w:p>
                    </w:tc>
                  </w:tr>
                  <w:tr w:rsidR="00AB5D33" w14:paraId="5E225A6D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9C050D9" w14:textId="66F3E22F" w:rsidR="00AB5D33" w:rsidRDefault="00AB5D33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1EA8CA4" w14:textId="35391611" w:rsidR="00AB5D33" w:rsidRDefault="00AB5D3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Use reference geometry</w:t>
                        </w:r>
                      </w:p>
                    </w:tc>
                  </w:tr>
                  <w:tr w:rsidR="00AB5D33" w14:paraId="0ECE8DBB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56BD4D3" w14:textId="251FFCD4" w:rsidR="00AB5D33" w:rsidRDefault="00AB5D33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Translation: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4D086C2" w14:textId="573305D7" w:rsidR="00AB5D33" w:rsidRDefault="00AB5D3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0</w:t>
                        </w:r>
                      </w:p>
                    </w:tc>
                  </w:tr>
                  <w:tr w:rsidR="00AB5D33" w14:paraId="31B859F8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CE665B6" w14:textId="08605B56" w:rsidR="00AB5D33" w:rsidRDefault="00AB5D33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Rotation: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DD8D034" w14:textId="739C965B" w:rsidR="00AB5D33" w:rsidRDefault="00AB5D3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0, 0, ---</w:t>
                        </w:r>
                      </w:p>
                    </w:tc>
                  </w:tr>
                  <w:tr w:rsidR="00AB5D33" w14:paraId="538D3CBB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C42DE80" w14:textId="6C5FAF11" w:rsidR="00AB5D33" w:rsidRDefault="00AB5D33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C5E9529" w14:textId="2DCC16EA" w:rsidR="00AB5D33" w:rsidRDefault="00AB5D3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in, rad</w:t>
                        </w:r>
                      </w:p>
                    </w:tc>
                  </w:tr>
                </w:tbl>
                <w:p w14:paraId="0D7AB18D" w14:textId="77777777" w:rsidR="00AB5D33" w:rsidRPr="004C6DEB" w:rsidRDefault="00AB5D33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AB5D33" w14:paraId="4DD37BD8" w14:textId="77777777" w:rsidTr="00AB5D3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8" w:space="0" w:color="000000" w:themeColor="text1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0ADBE071" w14:textId="1F93CF22" w:rsidR="00AB5D33" w:rsidRPr="00AD5FBA" w:rsidRDefault="00AB5D33" w:rsidP="007963CB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Reference Geometry-2</w:t>
                  </w:r>
                </w:p>
              </w:tc>
              <w:tc>
                <w:tcPr>
                  <w:tcW w:w="302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</w:tcBorders>
                </w:tcPr>
                <w:p w14:paraId="303DFC3C" w14:textId="376C641E" w:rsidR="00AB5D33" w:rsidRPr="006208CB" w:rsidRDefault="00AB5D33" w:rsidP="007963C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54499D27" wp14:editId="22A4832F">
                        <wp:extent cx="1772285" cy="1092835"/>
                        <wp:effectExtent l="0" t="0" r="0" b="0"/>
                        <wp:docPr id="1839183821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3918382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0928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AB5D33" w14:paraId="0D976F35" w14:textId="77777777" w:rsidTr="007963CB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5025194" w14:textId="12CB4F71" w:rsidR="00AB5D33" w:rsidRPr="00BE6656" w:rsidRDefault="00AB5D33" w:rsidP="007963CB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500750E" w14:textId="1CB35694" w:rsidR="00AB5D33" w:rsidRPr="00154A1A" w:rsidRDefault="00AB5D33" w:rsidP="007963C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Joint(s)</w:t>
                        </w:r>
                      </w:p>
                    </w:tc>
                  </w:tr>
                  <w:tr w:rsidR="00AB5D33" w14:paraId="008AEFAE" w14:textId="77777777" w:rsidTr="007963CB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0F0C214" w14:textId="6D19A017" w:rsidR="00AB5D33" w:rsidRDefault="00AB5D33" w:rsidP="007963CB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F523A14" w14:textId="0B1F8B8F" w:rsidR="00AB5D33" w:rsidRDefault="00AB5D33" w:rsidP="007963C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Front Plane</w:t>
                        </w:r>
                      </w:p>
                    </w:tc>
                  </w:tr>
                  <w:tr w:rsidR="00AB5D33" w14:paraId="54223226" w14:textId="77777777" w:rsidTr="007963CB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1476D8B" w14:textId="3EEABAD0" w:rsidR="00AB5D33" w:rsidRDefault="00AB5D33" w:rsidP="007963CB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C423CC5" w14:textId="4E0DA3B0" w:rsidR="00AB5D33" w:rsidRDefault="00AB5D33" w:rsidP="007963C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Use reference geometry</w:t>
                        </w:r>
                      </w:p>
                    </w:tc>
                  </w:tr>
                  <w:tr w:rsidR="00AB5D33" w14:paraId="79EC09E7" w14:textId="77777777" w:rsidTr="007963CB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58209F1" w14:textId="6F44EAD6" w:rsidR="00AB5D33" w:rsidRDefault="00AB5D33" w:rsidP="007963CB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Translation: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8C4332C" w14:textId="41F200C3" w:rsidR="00AB5D33" w:rsidRDefault="00AB5D33" w:rsidP="007963C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0, 0, 0</w:t>
                        </w:r>
                      </w:p>
                    </w:tc>
                  </w:tr>
                  <w:tr w:rsidR="00AB5D33" w14:paraId="2E84E726" w14:textId="77777777" w:rsidTr="007963CB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9E8E576" w14:textId="3BA456A6" w:rsidR="00AB5D33" w:rsidRDefault="00AB5D33" w:rsidP="007963CB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Rotation: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6B7A6BF" w14:textId="2A9D00D6" w:rsidR="00AB5D33" w:rsidRDefault="00AB5D33" w:rsidP="007963C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0, 0, ---</w:t>
                        </w:r>
                      </w:p>
                    </w:tc>
                  </w:tr>
                  <w:tr w:rsidR="00AB5D33" w14:paraId="73654368" w14:textId="77777777" w:rsidTr="007963CB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E2E53D9" w14:textId="0ED7DE13" w:rsidR="00AB5D33" w:rsidRDefault="00AB5D33" w:rsidP="007963CB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2535EB6" w14:textId="0A6F4AF5" w:rsidR="00AB5D33" w:rsidRDefault="00AB5D33" w:rsidP="007963C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in, rad</w:t>
                        </w:r>
                      </w:p>
                    </w:tc>
                  </w:tr>
                </w:tbl>
                <w:p w14:paraId="059204EC" w14:textId="77777777" w:rsidR="00AB5D33" w:rsidRPr="004C6DEB" w:rsidRDefault="00AB5D33" w:rsidP="007963CB">
                  <w:pPr>
                    <w:pStyle w:val="TOC3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AB5D33" w14:paraId="3D7449BF" w14:textId="77777777" w:rsidTr="00AB5D3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8" w:space="0" w:color="000000" w:themeColor="text1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6AFD989D" w14:textId="64EB642B" w:rsidR="00AB5D33" w:rsidRPr="00AD5FBA" w:rsidRDefault="00AB5D33" w:rsidP="007963CB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Reference Geometry-6</w:t>
                  </w:r>
                </w:p>
              </w:tc>
              <w:tc>
                <w:tcPr>
                  <w:tcW w:w="302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</w:tcBorders>
                </w:tcPr>
                <w:p w14:paraId="1DD4BA38" w14:textId="51408E1E" w:rsidR="00AB5D33" w:rsidRPr="006208CB" w:rsidRDefault="00AB5D33" w:rsidP="007963C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3498F688" wp14:editId="3335665B">
                        <wp:extent cx="1772285" cy="1092835"/>
                        <wp:effectExtent l="0" t="0" r="0" b="0"/>
                        <wp:docPr id="336552944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6552944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0928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AB5D33" w14:paraId="3F0AA235" w14:textId="77777777" w:rsidTr="007963CB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4F8C180" w14:textId="778B5E22" w:rsidR="00AB5D33" w:rsidRPr="00BE6656" w:rsidRDefault="00AB5D33" w:rsidP="007963CB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6240618" w14:textId="38A748F8" w:rsidR="00AB5D33" w:rsidRPr="00154A1A" w:rsidRDefault="00AB5D33" w:rsidP="007963C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Joint(s)</w:t>
                        </w:r>
                      </w:p>
                    </w:tc>
                  </w:tr>
                  <w:tr w:rsidR="00AB5D33" w14:paraId="116D2934" w14:textId="77777777" w:rsidTr="007963CB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856C456" w14:textId="23D25F66" w:rsidR="00AB5D33" w:rsidRDefault="00AB5D33" w:rsidP="007963CB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3B71353" w14:textId="58A285AC" w:rsidR="00AB5D33" w:rsidRDefault="00AB5D33" w:rsidP="007963C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Plane1</w:t>
                        </w:r>
                      </w:p>
                    </w:tc>
                  </w:tr>
                  <w:tr w:rsidR="00AB5D33" w14:paraId="16EBBE22" w14:textId="77777777" w:rsidTr="007963CB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085A9F6" w14:textId="6CE9D978" w:rsidR="00AB5D33" w:rsidRDefault="00AB5D33" w:rsidP="007963CB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2D600DB" w14:textId="6248B67F" w:rsidR="00AB5D33" w:rsidRDefault="00AB5D33" w:rsidP="007963C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Use reference geometry</w:t>
                        </w:r>
                      </w:p>
                    </w:tc>
                  </w:tr>
                  <w:tr w:rsidR="00AB5D33" w14:paraId="468D55B4" w14:textId="77777777" w:rsidTr="007963CB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73AB86A" w14:textId="371DB5F4" w:rsidR="00AB5D33" w:rsidRDefault="00AB5D33" w:rsidP="007963CB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Translation: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2C18EBA" w14:textId="09DA2A22" w:rsidR="00AB5D33" w:rsidRDefault="00AB5D33" w:rsidP="007963C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0, 0, ---</w:t>
                        </w:r>
                      </w:p>
                    </w:tc>
                  </w:tr>
                  <w:tr w:rsidR="00AB5D33" w14:paraId="65ADD58F" w14:textId="77777777" w:rsidTr="007963CB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86B895A" w14:textId="58E6B47A" w:rsidR="00AB5D33" w:rsidRDefault="00AB5D33" w:rsidP="007963CB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Rotation: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081267A" w14:textId="25A68AE2" w:rsidR="00AB5D33" w:rsidRDefault="00AB5D33" w:rsidP="007963C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0, 0</w:t>
                        </w:r>
                      </w:p>
                    </w:tc>
                  </w:tr>
                  <w:tr w:rsidR="00AB5D33" w14:paraId="6ECC885A" w14:textId="77777777" w:rsidTr="007963CB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AD09F2C" w14:textId="3797E520" w:rsidR="00AB5D33" w:rsidRDefault="00AB5D33" w:rsidP="007963CB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07760E2" w14:textId="593DBCFD" w:rsidR="00AB5D33" w:rsidRDefault="00AB5D33" w:rsidP="007963C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in, rad</w:t>
                        </w:r>
                      </w:p>
                    </w:tc>
                  </w:tr>
                </w:tbl>
                <w:p w14:paraId="15FD9CC7" w14:textId="77777777" w:rsidR="00AB5D33" w:rsidRPr="004C6DEB" w:rsidRDefault="00AB5D33" w:rsidP="007963CB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48E9D2EF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AB5D33" w14:paraId="3FA2B889" w14:textId="77777777" w:rsidTr="00DB392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4D4DF410" w14:textId="046A13FD" w:rsidR="00AB5D33" w:rsidRPr="004E282D" w:rsidRDefault="00AB5D33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4298F077" w14:textId="7624E43A" w:rsidR="00AB5D33" w:rsidRPr="004E282D" w:rsidRDefault="00AB5D33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4593514C" w14:textId="42EEBE2E" w:rsidR="00AB5D33" w:rsidRPr="004E282D" w:rsidRDefault="00AB5D33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AB5D33" w14:paraId="51D2569E" w14:textId="77777777" w:rsidTr="00AB5D3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  <w:bottom w:val="single" w:sz="18" w:space="0" w:color="C0504D" w:themeColor="accent2"/>
                  </w:tcBorders>
                  <w:vAlign w:val="center"/>
                </w:tcPr>
                <w:p w14:paraId="608E4585" w14:textId="71C24F33" w:rsidR="00AB5D33" w:rsidRPr="00F42DD1" w:rsidRDefault="00AB5D33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Force-3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</w:tcBorders>
                </w:tcPr>
                <w:p w14:paraId="4D0DF2C8" w14:textId="1C8F3216" w:rsidR="00AB5D33" w:rsidRPr="006208CB" w:rsidRDefault="00AB5D33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3C8146FD" wp14:editId="3F1C13EE">
                        <wp:extent cx="1907540" cy="1176020"/>
                        <wp:effectExtent l="0" t="0" r="0" b="5080"/>
                        <wp:docPr id="800502939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0502939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176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AB5D33" w14:paraId="647F2972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16737AE" w14:textId="1F6951D3" w:rsidR="00AB5D33" w:rsidRPr="00BE6656" w:rsidRDefault="00AB5D33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FCFDDDB" w14:textId="2674BFF4" w:rsidR="00AB5D33" w:rsidRPr="00B77EA3" w:rsidRDefault="00AB5D3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vertex(s), 1 plane(s)</w:t>
                        </w:r>
                      </w:p>
                    </w:tc>
                  </w:tr>
                  <w:tr w:rsidR="00AB5D33" w14:paraId="19A00287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441317B" w14:textId="2A8DC42B" w:rsidR="00AB5D33" w:rsidRDefault="00AB5D33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413E0B3" w14:textId="1BAB7845" w:rsidR="00AB5D33" w:rsidRDefault="00AB5D3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Front Plane</w:t>
                        </w:r>
                      </w:p>
                    </w:tc>
                  </w:tr>
                  <w:tr w:rsidR="00AB5D33" w14:paraId="5E96863A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5BED571" w14:textId="4FA84C17" w:rsidR="00AB5D33" w:rsidRDefault="00AB5D33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50F149B" w14:textId="067BF336" w:rsidR="00AB5D33" w:rsidRDefault="00AB5D3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AB5D33" w14:paraId="734DEE69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207E262" w14:textId="0FC015BA" w:rsidR="00AB5D33" w:rsidRDefault="00AB5D33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384A8D5" w14:textId="570E437B" w:rsidR="00AB5D33" w:rsidRDefault="00AB5D3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-,750, --- lbf</w:t>
                        </w:r>
                      </w:p>
                    </w:tc>
                  </w:tr>
                  <w:tr w:rsidR="00AB5D33" w14:paraId="12328A96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F6A299B" w14:textId="37FB5105" w:rsidR="00AB5D33" w:rsidRDefault="00AB5D33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Moments: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6CAEEA8" w14:textId="3F5FECF5" w:rsidR="00AB5D33" w:rsidRDefault="00AB5D3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--- lbf.in</w:t>
                        </w:r>
                      </w:p>
                    </w:tc>
                  </w:tr>
                </w:tbl>
                <w:p w14:paraId="13196F5F" w14:textId="77777777" w:rsidR="00AB5D33" w:rsidRDefault="00AB5D33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AB5D33" w14:paraId="5CBC576B" w14:textId="77777777" w:rsidTr="007963C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17062096" w14:textId="7C23EE47" w:rsidR="00AB5D33" w:rsidRPr="00F42DD1" w:rsidRDefault="00AB5D33" w:rsidP="007963CB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Force-4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611CDD54" w14:textId="3B54B97F" w:rsidR="00AB5D33" w:rsidRPr="006208CB" w:rsidRDefault="00AB5D33" w:rsidP="007963C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3C5D2390" wp14:editId="6FD0FA37">
                        <wp:extent cx="1907540" cy="1176020"/>
                        <wp:effectExtent l="0" t="0" r="0" b="5080"/>
                        <wp:docPr id="1618042637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18042637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176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AB5D33" w14:paraId="442B3B03" w14:textId="77777777" w:rsidTr="007963CB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B63BA41" w14:textId="2115809D" w:rsidR="00AB5D33" w:rsidRPr="00BE6656" w:rsidRDefault="00AB5D33" w:rsidP="007963CB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BED282E" w14:textId="50F3C7FF" w:rsidR="00AB5D33" w:rsidRPr="00B77EA3" w:rsidRDefault="00AB5D33" w:rsidP="007963C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plane(s), 1 Beam (s)</w:t>
                        </w:r>
                      </w:p>
                    </w:tc>
                  </w:tr>
                  <w:tr w:rsidR="00AB5D33" w14:paraId="3BE8DF71" w14:textId="77777777" w:rsidTr="007963CB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4479CA9" w14:textId="6FD0CAD7" w:rsidR="00AB5D33" w:rsidRDefault="00AB5D33" w:rsidP="007963CB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A51B711" w14:textId="38027D50" w:rsidR="00AB5D33" w:rsidRDefault="00AB5D33" w:rsidP="007963C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Plane1</w:t>
                        </w:r>
                      </w:p>
                    </w:tc>
                  </w:tr>
                  <w:tr w:rsidR="00AB5D33" w14:paraId="1F31AF5A" w14:textId="77777777" w:rsidTr="007963CB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D87B8AC" w14:textId="5020CE2F" w:rsidR="00AB5D33" w:rsidRDefault="00AB5D33" w:rsidP="007963CB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AC47E65" w14:textId="1592CDA6" w:rsidR="00AB5D33" w:rsidRDefault="00AB5D33" w:rsidP="007963C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AB5D33" w14:paraId="40602E3F" w14:textId="77777777" w:rsidTr="007963CB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37604DD" w14:textId="44DB0FB6" w:rsidR="00AB5D33" w:rsidRDefault="00AB5D33" w:rsidP="007963CB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1A55FFD" w14:textId="22F6A2D8" w:rsidR="00AB5D33" w:rsidRDefault="00AB5D33" w:rsidP="007963C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-,300, --- N/m</w:t>
                        </w:r>
                      </w:p>
                    </w:tc>
                  </w:tr>
                  <w:tr w:rsidR="00AB5D33" w14:paraId="4A09BFE0" w14:textId="77777777" w:rsidTr="007963CB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EEEED71" w14:textId="7312E31E" w:rsidR="00AB5D33" w:rsidRDefault="00AB5D33" w:rsidP="007963CB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Moments: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F1815D1" w14:textId="369FE192" w:rsidR="00AB5D33" w:rsidRDefault="00AB5D33" w:rsidP="007963C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--- N·m/m</w:t>
                        </w:r>
                      </w:p>
                    </w:tc>
                  </w:tr>
                </w:tbl>
                <w:p w14:paraId="4983B4CF" w14:textId="77777777" w:rsidR="00AB5D33" w:rsidRDefault="00AB5D33" w:rsidP="007963C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4418CF5A" w14:textId="5597EC71" w:rsidR="005273D5" w:rsidRDefault="005273D5" w:rsidP="000A7C6B">
            <w:pPr>
              <w:rPr>
                <w:rStyle w:val="Strong"/>
              </w:rPr>
            </w:pPr>
          </w:p>
        </w:tc>
      </w:tr>
    </w:tbl>
    <w:p w14:paraId="179B893C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667CE465" w14:textId="77777777" w:rsidTr="005B3D16">
        <w:tc>
          <w:tcPr>
            <w:tcW w:w="11016" w:type="dxa"/>
          </w:tcPr>
          <w:p w14:paraId="44EC8482" w14:textId="0D4F0EC4" w:rsidR="00132707" w:rsidRDefault="00132707" w:rsidP="000A7C6B">
            <w:pPr>
              <w:pStyle w:val="Heading1"/>
            </w:pPr>
            <w:r>
              <w:lastRenderedPageBreak/>
              <w:br w:type="page"/>
            </w:r>
            <w:bookmarkStart w:id="13" w:name="_Toc147103699"/>
            <w:r w:rsidR="00AB5D33">
              <w:t>Connector Definitions</w:t>
            </w:r>
            <w:bookmarkEnd w:id="13"/>
          </w:p>
          <w:p w14:paraId="797023C0" w14:textId="2CF63318" w:rsidR="00132707" w:rsidRDefault="00AB5D33" w:rsidP="000A7C6B">
            <w:r>
              <w:t>No Data</w:t>
            </w:r>
          </w:p>
          <w:p w14:paraId="5E1878FB" w14:textId="40567D06" w:rsidR="00EF37BF" w:rsidRPr="009C0A33" w:rsidRDefault="00EF37BF" w:rsidP="000A7C6B"/>
          <w:p w14:paraId="15CB333B" w14:textId="77777777" w:rsidR="000F2729" w:rsidRDefault="000F2729" w:rsidP="000A7C6B"/>
          <w:p w14:paraId="2F79113C" w14:textId="51071E14" w:rsidR="00E12C21" w:rsidRDefault="00E12C21" w:rsidP="000A7C6B"/>
          <w:p w14:paraId="2688BB0F" w14:textId="009D8330" w:rsidR="00132707" w:rsidRDefault="00132707" w:rsidP="000A7C6B"/>
        </w:tc>
      </w:tr>
    </w:tbl>
    <w:p w14:paraId="6052EE80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4DB7B635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8948F58" w14:textId="66EC99F5" w:rsidR="00104BD8" w:rsidRDefault="00AB5D33" w:rsidP="000A7C6B">
            <w:pPr>
              <w:pStyle w:val="Heading1"/>
            </w:pPr>
            <w:bookmarkStart w:id="14" w:name="_Toc147103700"/>
            <w:r>
              <w:t>Interaction Information</w:t>
            </w:r>
            <w:bookmarkEnd w:id="14"/>
          </w:p>
          <w:p w14:paraId="264C23EC" w14:textId="7C363667" w:rsidR="00104BD8" w:rsidRDefault="00AB5D33" w:rsidP="000A7C6B">
            <w:r>
              <w:t>No Data</w:t>
            </w:r>
          </w:p>
          <w:p w14:paraId="35F013BB" w14:textId="7B004F34" w:rsidR="00104BD8" w:rsidRDefault="00104BD8" w:rsidP="000A7C6B">
            <w:pPr>
              <w:rPr>
                <w:rStyle w:val="A3"/>
              </w:rPr>
            </w:pPr>
          </w:p>
          <w:p w14:paraId="5631C0A1" w14:textId="77777777" w:rsidR="00104BD8" w:rsidRDefault="00104BD8" w:rsidP="000A7C6B"/>
        </w:tc>
      </w:tr>
    </w:tbl>
    <w:p w14:paraId="1BD5E14E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699348FE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7311CD6" w14:textId="47AD00BE" w:rsidR="00A61A59" w:rsidRDefault="00AB5D33" w:rsidP="000A7C6B">
            <w:pPr>
              <w:pStyle w:val="Heading1"/>
            </w:pPr>
            <w:bookmarkStart w:id="15" w:name="_Toc147103701"/>
            <w:r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286BA4C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2C4417" w14:textId="1B235A9B" w:rsidR="00A9531D" w:rsidRDefault="00AB5D33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73CF40E" w14:textId="5D9EF0E7" w:rsidR="00A9531D" w:rsidRDefault="00AB5D33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Beam Mesh</w:t>
                  </w:r>
                </w:p>
              </w:tc>
            </w:tr>
          </w:tbl>
          <w:p w14:paraId="449D9BD8" w14:textId="77777777" w:rsidR="00690657" w:rsidRDefault="00690657" w:rsidP="00690657"/>
          <w:p w14:paraId="6D708BBA" w14:textId="07E2760E" w:rsidR="00A9531D" w:rsidRPr="00690657" w:rsidRDefault="00AB5D33" w:rsidP="00690657">
            <w:pPr>
              <w:pStyle w:val="Heading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5FCBF3F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AD4BBE" w14:textId="7093A911" w:rsidR="007107BE" w:rsidRDefault="00AB5D33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3F8487" w14:textId="3CE4CBEB" w:rsidR="007107BE" w:rsidRDefault="00AB5D33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229</w:t>
                  </w:r>
                </w:p>
              </w:tc>
            </w:tr>
            <w:tr w:rsidR="00AB5D33" w14:paraId="192CFD4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BCBB57" w14:textId="6DFE3BA7" w:rsidR="00AB5D33" w:rsidRDefault="00AB5D33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6BDDE8" w14:textId="4D4356D9" w:rsidR="00AB5D33" w:rsidRDefault="00AB5D33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224</w:t>
                  </w:r>
                </w:p>
              </w:tc>
            </w:tr>
            <w:tr w:rsidR="00AB5D33" w14:paraId="1D327C8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3E76E7" w14:textId="34E13DFC" w:rsidR="00AB5D33" w:rsidRDefault="00AB5D33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7644832" w14:textId="4013C3B0" w:rsidR="00AB5D33" w:rsidRDefault="00AB5D33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00:00:01</w:t>
                  </w:r>
                </w:p>
              </w:tc>
            </w:tr>
            <w:tr w:rsidR="00AB5D33" w14:paraId="0143EA07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6B2C3C" w14:textId="2575D25B" w:rsidR="00AB5D33" w:rsidRDefault="00AB5D33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8CD13D" w14:textId="3413AF4C" w:rsidR="00AB5D33" w:rsidRDefault="00AB5D33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JW-MACHINE</w:t>
                  </w:r>
                </w:p>
              </w:tc>
            </w:tr>
          </w:tbl>
          <w:p w14:paraId="553190F7" w14:textId="76E854E3" w:rsidR="00A61A59" w:rsidRPr="00F077CB" w:rsidRDefault="00A61A59" w:rsidP="000A7C6B"/>
        </w:tc>
      </w:tr>
    </w:tbl>
    <w:p w14:paraId="52641C60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21B2CB91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5A1827D" w14:textId="020A936D" w:rsidR="002C53F9" w:rsidRDefault="00AB5D33" w:rsidP="000A7C6B">
            <w:pPr>
              <w:pStyle w:val="Heading1"/>
            </w:pPr>
            <w:bookmarkStart w:id="16" w:name="_Toc147103702"/>
            <w:r>
              <w:t>Sensor Details</w:t>
            </w:r>
            <w:bookmarkEnd w:id="16"/>
          </w:p>
          <w:p w14:paraId="40CA0872" w14:textId="2E8C1414" w:rsidR="002C53F9" w:rsidRPr="00F077CB" w:rsidRDefault="00AB5D33" w:rsidP="000A7C6B">
            <w:r>
              <w:t>No Data</w:t>
            </w:r>
          </w:p>
        </w:tc>
      </w:tr>
    </w:tbl>
    <w:p w14:paraId="63383E75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0E300537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7FC104F6" w14:textId="2CBA0721" w:rsidR="005F5B79" w:rsidRDefault="00AB5D33" w:rsidP="000A7C6B">
            <w:pPr>
              <w:pStyle w:val="Heading1"/>
            </w:pPr>
            <w:bookmarkStart w:id="17" w:name="_Toc147103703"/>
            <w:r>
              <w:lastRenderedPageBreak/>
              <w:t>Resultant Forces</w:t>
            </w:r>
            <w:bookmarkEnd w:id="17"/>
          </w:p>
          <w:p w14:paraId="2AE8583D" w14:textId="4045541D" w:rsidR="005F5B79" w:rsidRPr="000B04D4" w:rsidRDefault="00AB5D33" w:rsidP="000A7C6B">
            <w:pPr>
              <w:pStyle w:val="Heading2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539E0A8A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E8DF434" w14:textId="4FC34C57" w:rsidR="005F5B79" w:rsidRDefault="00AB5D33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6DE32C7" w14:textId="60AA34C8" w:rsidR="005F5B79" w:rsidRDefault="00AB5D3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54EC57F" w14:textId="224F2FAB" w:rsidR="005F5B79" w:rsidRDefault="00AB5D3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9FB84BD" w14:textId="317038B6" w:rsidR="005F5B79" w:rsidRDefault="00AB5D3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11FF3D7" w14:textId="751983B2" w:rsidR="005F5B79" w:rsidRDefault="00AB5D3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1DA6D41" w14:textId="0F4F6F48" w:rsidR="005F5B79" w:rsidRDefault="00AB5D3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7E82FF32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1072540" w14:textId="12547901" w:rsidR="005F5B79" w:rsidRPr="004D2956" w:rsidRDefault="00AB5D33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A2CEF47" w14:textId="7CB7D763" w:rsidR="005F5B79" w:rsidRPr="004D2956" w:rsidRDefault="00AB5D3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lbf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8E44757" w14:textId="52E46CF7" w:rsidR="005F5B79" w:rsidRPr="004D2956" w:rsidRDefault="00AB5D3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-121.397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891B890" w14:textId="393C65D3" w:rsidR="005F5B79" w:rsidRPr="004D2956" w:rsidRDefault="00AB5D3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911.862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9622BA1" w14:textId="6EDE2A50" w:rsidR="005F5B79" w:rsidRPr="004D2956" w:rsidRDefault="00AB5D3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630859F" w14:textId="756CDD71" w:rsidR="005F5B79" w:rsidRPr="004D2956" w:rsidRDefault="00AB5D3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919.908</w:t>
                  </w:r>
                </w:p>
              </w:tc>
            </w:tr>
          </w:tbl>
          <w:p w14:paraId="02852A96" w14:textId="5A32B172" w:rsidR="005F5B79" w:rsidRPr="000B04D4" w:rsidRDefault="00AB5D33" w:rsidP="000A7C6B">
            <w:pPr>
              <w:pStyle w:val="Heading2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5ABBC83F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9BF7510" w14:textId="3714F6D1" w:rsidR="005F5B79" w:rsidRDefault="00AB5D33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0FAC5F9" w14:textId="45BEE4D2" w:rsidR="005F5B79" w:rsidRDefault="00AB5D3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F89C629" w14:textId="1137AA0E" w:rsidR="005F5B79" w:rsidRDefault="00AB5D3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383F188" w14:textId="4D93C03A" w:rsidR="005F5B79" w:rsidRDefault="00AB5D3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7D5B1B2" w14:textId="20907B30" w:rsidR="005F5B79" w:rsidRDefault="00AB5D3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C0EB17B" w14:textId="595D3E5B" w:rsidR="005F5B79" w:rsidRDefault="00AB5D3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752DC713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0FE0FCC" w14:textId="3A4D7E14" w:rsidR="005F5B79" w:rsidRPr="004D2956" w:rsidRDefault="00AB5D33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DB0E910" w14:textId="475D2CCC" w:rsidR="005F5B79" w:rsidRPr="004D2956" w:rsidRDefault="00AB5D3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lbf.in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6E9F0A3" w14:textId="1F83A44B" w:rsidR="005F5B79" w:rsidRPr="004D2956" w:rsidRDefault="00AB5D3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-221.457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7C197A6" w14:textId="38425F37" w:rsidR="005F5B79" w:rsidRPr="004D2956" w:rsidRDefault="00AB5D3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-1.32848e-12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8E38D81" w14:textId="61D2A119" w:rsidR="005F5B79" w:rsidRPr="004D2956" w:rsidRDefault="00AB5D3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CB84B4D" w14:textId="692E12DB" w:rsidR="005F5B79" w:rsidRPr="004D2956" w:rsidRDefault="00AB5D3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221.457</w:t>
                  </w:r>
                </w:p>
              </w:tc>
            </w:tr>
          </w:tbl>
          <w:p w14:paraId="783B18B6" w14:textId="77777777" w:rsidR="005F5B79" w:rsidRDefault="005F5B79" w:rsidP="000A7C6B"/>
        </w:tc>
      </w:tr>
      <w:tr w:rsidR="005F5B79" w14:paraId="7AE08531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6344D5A3" w14:textId="4B48BC2C" w:rsidR="00C6072D" w:rsidRPr="000B04D4" w:rsidRDefault="00AB5D33" w:rsidP="00C6072D">
            <w:pPr>
              <w:pStyle w:val="Heading2"/>
            </w:pPr>
            <w:bookmarkStart w:id="18" w:name="_Toc243733151"/>
            <w:bookmarkStart w:id="19" w:name="_Toc245020119"/>
            <w:bookmarkStart w:id="20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14:paraId="3DC8E80F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2C4B311" w14:textId="65A26811" w:rsidR="00C6072D" w:rsidRDefault="00AB5D33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F167FC0" w14:textId="6AA644E4" w:rsidR="00C6072D" w:rsidRDefault="00AB5D33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D2FA3CC" w14:textId="6D8BDB7A" w:rsidR="00C6072D" w:rsidRDefault="00AB5D33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7AB81AD" w14:textId="55CCAC8D" w:rsidR="00C6072D" w:rsidRDefault="00AB5D33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99ACF60" w14:textId="1EAB7B5F" w:rsidR="00C6072D" w:rsidRDefault="00AB5D33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3123D5E" w14:textId="65DBCC2C" w:rsidR="00C6072D" w:rsidRDefault="00AB5D33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06A93661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F7B6808" w14:textId="227F3702" w:rsidR="00C6072D" w:rsidRPr="004D2956" w:rsidRDefault="00AB5D33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C52D9EB" w14:textId="07ADDA04" w:rsidR="00C6072D" w:rsidRPr="004D2956" w:rsidRDefault="00AB5D33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lbf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17ECC23" w14:textId="296FD92C" w:rsidR="00C6072D" w:rsidRPr="004D2956" w:rsidRDefault="00AB5D33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86A244B" w14:textId="28046F92" w:rsidR="00C6072D" w:rsidRPr="004D2956" w:rsidRDefault="00AB5D33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AFF3952" w14:textId="33A8BAA3" w:rsidR="00C6072D" w:rsidRPr="004D2956" w:rsidRDefault="00AB5D33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C46E418" w14:textId="3C349983" w:rsidR="00C6072D" w:rsidRPr="004D2956" w:rsidRDefault="00AB5D33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2497C98F" w14:textId="0A22357D" w:rsidR="00C6072D" w:rsidRPr="000B04D4" w:rsidRDefault="00AB5D33" w:rsidP="00C6072D">
            <w:pPr>
              <w:pStyle w:val="Heading2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14:paraId="3C5DE807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E1C2DC4" w14:textId="622F3A85" w:rsidR="00C6072D" w:rsidRDefault="00AB5D33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A14A898" w14:textId="74114CB7" w:rsidR="00C6072D" w:rsidRDefault="00AB5D33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594BABE" w14:textId="5E65DC35" w:rsidR="00C6072D" w:rsidRDefault="00AB5D33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5CCD79B" w14:textId="7A6D0900" w:rsidR="00C6072D" w:rsidRDefault="00AB5D33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E77FADA" w14:textId="5CC3B6D4" w:rsidR="00C6072D" w:rsidRDefault="00AB5D33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BDF30BE" w14:textId="44FFB00B" w:rsidR="00C6072D" w:rsidRDefault="00AB5D33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06FBB529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99B29E2" w14:textId="48E4FAC0" w:rsidR="00C6072D" w:rsidRPr="004D2956" w:rsidRDefault="00AB5D33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0A2BF08" w14:textId="56B90695" w:rsidR="00C6072D" w:rsidRPr="004D2956" w:rsidRDefault="00AB5D33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lbf.in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E878088" w14:textId="04BDC33C" w:rsidR="00C6072D" w:rsidRPr="004D2956" w:rsidRDefault="00AB5D33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F5AA716" w14:textId="43FF4FFE" w:rsidR="00C6072D" w:rsidRPr="004D2956" w:rsidRDefault="00AB5D33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3C8F459" w14:textId="5B49BCB4" w:rsidR="00C6072D" w:rsidRPr="004D2956" w:rsidRDefault="00AB5D33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F52CFD3" w14:textId="20116379" w:rsidR="00C6072D" w:rsidRPr="004D2956" w:rsidRDefault="00AB5D33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312F33BC" w14:textId="2B15E953" w:rsidR="005F5B79" w:rsidRDefault="005F5B79" w:rsidP="000A7C6B"/>
        </w:tc>
      </w:tr>
      <w:bookmarkEnd w:id="18"/>
      <w:bookmarkEnd w:id="19"/>
      <w:bookmarkEnd w:id="20"/>
    </w:tbl>
    <w:p w14:paraId="12629719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69F7C08B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B4B5BF1" w14:textId="0B2F666F" w:rsidR="00EC2432" w:rsidRDefault="00AB5D33" w:rsidP="000A7C6B">
            <w:pPr>
              <w:pStyle w:val="Heading1"/>
            </w:pPr>
            <w:bookmarkStart w:id="21" w:name="_Toc147103704"/>
            <w:r>
              <w:lastRenderedPageBreak/>
              <w:t>Beams</w:t>
            </w:r>
            <w:bookmarkEnd w:id="21"/>
          </w:p>
          <w:p w14:paraId="09B77050" w14:textId="7D012950" w:rsidR="0050542D" w:rsidRPr="00AB5D33" w:rsidRDefault="00AB5D33" w:rsidP="00AB5D33">
            <w:pPr>
              <w:pStyle w:val="Heading2"/>
            </w:pPr>
            <w:r>
              <w:t>Beam Forces</w:t>
            </w:r>
          </w:p>
          <w:tbl>
            <w:tblPr>
              <w:tblStyle w:val="LightGrid-Accent11"/>
              <w:tblW w:w="5000" w:type="pct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152"/>
              <w:gridCol w:w="770"/>
              <w:gridCol w:w="1220"/>
              <w:gridCol w:w="1240"/>
              <w:gridCol w:w="1240"/>
              <w:gridCol w:w="1702"/>
              <w:gridCol w:w="1702"/>
              <w:gridCol w:w="1512"/>
            </w:tblGrid>
            <w:tr w:rsidR="00AB5D33" w14:paraId="44787534" w14:textId="77777777" w:rsidTr="00AB5D3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47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D5C5E10" w14:textId="053C90FA" w:rsidR="00AB5D33" w:rsidRDefault="00AB5D33" w:rsidP="001107DF">
                  <w:pPr>
                    <w:jc w:val="center"/>
                  </w:pPr>
                  <w:r>
                    <w:t>Beam Name</w:t>
                  </w:r>
                </w:p>
              </w:tc>
              <w:tc>
                <w:tcPr>
                  <w:tcW w:w="365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88494D5" w14:textId="2E8AA864" w:rsidR="00AB5D33" w:rsidRDefault="00AB5D33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Joints</w:t>
                  </w:r>
                </w:p>
              </w:tc>
              <w:tc>
                <w:tcPr>
                  <w:tcW w:w="579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14E979A" w14:textId="53EE8AEB" w:rsidR="00AB5D33" w:rsidRDefault="00AB5D33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Axial(lbf)</w:t>
                  </w:r>
                </w:p>
              </w:tc>
              <w:tc>
                <w:tcPr>
                  <w:tcW w:w="58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F1AE22F" w14:textId="15C4B5B9" w:rsidR="00AB5D33" w:rsidRDefault="00AB5D33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Shear1(lbf)</w:t>
                  </w:r>
                </w:p>
              </w:tc>
              <w:tc>
                <w:tcPr>
                  <w:tcW w:w="58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5640CFF" w14:textId="57D14EA4" w:rsidR="00AB5D33" w:rsidRDefault="00AB5D33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Shear2(lbf)</w:t>
                  </w:r>
                </w:p>
              </w:tc>
              <w:tc>
                <w:tcPr>
                  <w:tcW w:w="80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A539072" w14:textId="310F1A36" w:rsidR="00AB5D33" w:rsidRDefault="00AB5D33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Moment1(lbf.in)</w:t>
                  </w:r>
                </w:p>
              </w:tc>
              <w:tc>
                <w:tcPr>
                  <w:tcW w:w="80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2D917FE" w14:textId="19DEA71B" w:rsidR="00AB5D33" w:rsidRDefault="00AB5D33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Moment2(lbf.in)</w:t>
                  </w:r>
                </w:p>
              </w:tc>
              <w:tc>
                <w:tcPr>
                  <w:tcW w:w="717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D7A360E" w14:textId="3B23F055" w:rsidR="00AB5D33" w:rsidRDefault="00AB5D33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Torque(lbf.in)</w:t>
                  </w:r>
                </w:p>
              </w:tc>
            </w:tr>
            <w:tr w:rsidR="00AB5D33" w14:paraId="29528F15" w14:textId="77777777" w:rsidTr="00AB5D3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47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35159E" w14:textId="3630D5DD" w:rsidR="00AB5D33" w:rsidRPr="00A54E07" w:rsidRDefault="00AB5D33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Beam-6(Boss-Extrude1)</w:t>
                  </w:r>
                </w:p>
              </w:tc>
              <w:tc>
                <w:tcPr>
                  <w:tcW w:w="36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CC4D35" w14:textId="0A895861" w:rsidR="00AB5D33" w:rsidRPr="00A54E07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BAB4CF" w14:textId="52103397" w:rsidR="00AB5D33" w:rsidRPr="00A54E07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-104.767</w:t>
                  </w:r>
                </w:p>
              </w:tc>
              <w:tc>
                <w:tcPr>
                  <w:tcW w:w="58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B738C6" w14:textId="52980417" w:rsidR="00AB5D33" w:rsidRPr="00A54E07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610.31</w:t>
                  </w:r>
                </w:p>
              </w:tc>
              <w:tc>
                <w:tcPr>
                  <w:tcW w:w="58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09DA05" w14:textId="2CE1D733" w:rsidR="00AB5D33" w:rsidRPr="00A54E07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-8.69516e-20</w:t>
                  </w:r>
                </w:p>
              </w:tc>
              <w:tc>
                <w:tcPr>
                  <w:tcW w:w="80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FDE6B5" w14:textId="6F098821" w:rsidR="00AB5D33" w:rsidRPr="00A54E07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5.60302e-20</w:t>
                  </w:r>
                </w:p>
              </w:tc>
              <w:tc>
                <w:tcPr>
                  <w:tcW w:w="80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886F05" w14:textId="5BB85A90" w:rsidR="00AB5D33" w:rsidRPr="00A54E07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-8.26357e-07</w:t>
                  </w:r>
                </w:p>
              </w:tc>
              <w:tc>
                <w:tcPr>
                  <w:tcW w:w="71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17CE50" w14:textId="4A773AD3" w:rsidR="00AB5D33" w:rsidRPr="00A54E07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1.23762e-21</w:t>
                  </w:r>
                </w:p>
              </w:tc>
            </w:tr>
            <w:tr w:rsidR="00AB5D33" w14:paraId="5757E09D" w14:textId="77777777" w:rsidTr="00AB5D3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47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EA8B26" w14:textId="77777777" w:rsidR="00AB5D33" w:rsidRPr="00A54E07" w:rsidRDefault="00AB5D33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E930DB" w14:textId="5B189BCC" w:rsidR="00AB5D33" w:rsidRPr="00A54E07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042BA8" w14:textId="5A1DD792" w:rsidR="00AB5D33" w:rsidRPr="00A54E07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104.767</w:t>
                  </w:r>
                </w:p>
              </w:tc>
              <w:tc>
                <w:tcPr>
                  <w:tcW w:w="58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0BADAA" w14:textId="45E3DC8C" w:rsidR="00AB5D33" w:rsidRPr="00A54E07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-610.31</w:t>
                  </w:r>
                </w:p>
              </w:tc>
              <w:tc>
                <w:tcPr>
                  <w:tcW w:w="58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12203B" w14:textId="5190BEE6" w:rsidR="00AB5D33" w:rsidRPr="00A54E07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8.88931e-20</w:t>
                  </w:r>
                </w:p>
              </w:tc>
              <w:tc>
                <w:tcPr>
                  <w:tcW w:w="80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6B7097" w14:textId="38F867CE" w:rsidR="00AB5D33" w:rsidRPr="00A54E07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-8.70982e-18</w:t>
                  </w:r>
                </w:p>
              </w:tc>
              <w:tc>
                <w:tcPr>
                  <w:tcW w:w="80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CB461E" w14:textId="2CB3130B" w:rsidR="00AB5D33" w:rsidRPr="00A54E07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-60,069.9</w:t>
                  </w:r>
                </w:p>
              </w:tc>
              <w:tc>
                <w:tcPr>
                  <w:tcW w:w="71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4DD101" w14:textId="6CEE523A" w:rsidR="00AB5D33" w:rsidRPr="00A54E07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5.55278e-19</w:t>
                  </w:r>
                </w:p>
              </w:tc>
            </w:tr>
            <w:tr w:rsidR="00AB5D33" w14:paraId="374E8EEE" w14:textId="77777777" w:rsidTr="00AB5D3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47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DB78B8" w14:textId="508E0BCD" w:rsidR="00AB5D33" w:rsidRPr="00A54E07" w:rsidRDefault="00AB5D33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Beam-10(Boss-Extrude9)</w:t>
                  </w:r>
                </w:p>
              </w:tc>
              <w:tc>
                <w:tcPr>
                  <w:tcW w:w="36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3B326A1" w14:textId="74678505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DDA4AA" w14:textId="426710F2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-104.767</w:t>
                  </w:r>
                </w:p>
              </w:tc>
              <w:tc>
                <w:tcPr>
                  <w:tcW w:w="58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02CDC0" w14:textId="0701DEC5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-139.69</w:t>
                  </w:r>
                </w:p>
              </w:tc>
              <w:tc>
                <w:tcPr>
                  <w:tcW w:w="58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9BF6DF" w14:textId="6DCBF0A6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2.10945e-20</w:t>
                  </w:r>
                </w:p>
              </w:tc>
              <w:tc>
                <w:tcPr>
                  <w:tcW w:w="80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5AA4B9" w14:textId="43DBFC47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8.75289e-18</w:t>
                  </w:r>
                </w:p>
              </w:tc>
              <w:tc>
                <w:tcPr>
                  <w:tcW w:w="80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C6E33A3" w14:textId="6969FFE4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60,069.9</w:t>
                  </w:r>
                </w:p>
              </w:tc>
              <w:tc>
                <w:tcPr>
                  <w:tcW w:w="71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BFB34E" w14:textId="228AAE56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5.56229e-19</w:t>
                  </w:r>
                </w:p>
              </w:tc>
            </w:tr>
            <w:tr w:rsidR="00AB5D33" w14:paraId="545D6E26" w14:textId="77777777" w:rsidTr="00AB5D3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47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9AF963" w14:textId="77777777" w:rsidR="00AB5D33" w:rsidRPr="00A54E07" w:rsidRDefault="00AB5D33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5E1F1B" w14:textId="3D4EF149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DC4E56" w14:textId="188B4168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104.767</w:t>
                  </w:r>
                </w:p>
              </w:tc>
              <w:tc>
                <w:tcPr>
                  <w:tcW w:w="58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B618ED" w14:textId="3158FBFD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139.69</w:t>
                  </w:r>
                </w:p>
              </w:tc>
              <w:tc>
                <w:tcPr>
                  <w:tcW w:w="58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E71436" w14:textId="3DC7DE25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-1.91535e-20</w:t>
                  </w:r>
                </w:p>
              </w:tc>
              <w:tc>
                <w:tcPr>
                  <w:tcW w:w="80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FF4CD6" w14:textId="37A204FD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-6.77227e-18</w:t>
                  </w:r>
                </w:p>
              </w:tc>
              <w:tc>
                <w:tcPr>
                  <w:tcW w:w="80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3372D4" w14:textId="5DA625B1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-46,320.9</w:t>
                  </w:r>
                </w:p>
              </w:tc>
              <w:tc>
                <w:tcPr>
                  <w:tcW w:w="71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C8F4A0" w14:textId="4A00D197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4.29424e-19</w:t>
                  </w:r>
                </w:p>
              </w:tc>
            </w:tr>
            <w:tr w:rsidR="00AB5D33" w14:paraId="7DA15400" w14:textId="77777777" w:rsidTr="00AB5D3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47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AB07FF" w14:textId="30137630" w:rsidR="00AB5D33" w:rsidRPr="00A54E07" w:rsidRDefault="00AB5D33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Beam-12(Boss-Extrude10)</w:t>
                  </w:r>
                </w:p>
              </w:tc>
              <w:tc>
                <w:tcPr>
                  <w:tcW w:w="36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5EA4D7" w14:textId="75A9D2A5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E6B8D4" w14:textId="0F030186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4.81946e-06</w:t>
                  </w:r>
                </w:p>
              </w:tc>
              <w:tc>
                <w:tcPr>
                  <w:tcW w:w="58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4D65FE" w14:textId="015E35A5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376.94</w:t>
                  </w:r>
                </w:p>
              </w:tc>
              <w:tc>
                <w:tcPr>
                  <w:tcW w:w="58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4EBE54" w14:textId="163CA4C1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E87C80" w14:textId="2F89413A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FD0820" w14:textId="3F982D7E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5.84301e-07</w:t>
                  </w:r>
                </w:p>
              </w:tc>
              <w:tc>
                <w:tcPr>
                  <w:tcW w:w="71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2D945B" w14:textId="4C160DAE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AB5D33" w14:paraId="75DDDF6A" w14:textId="77777777" w:rsidTr="00AB5D3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47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C5EF21" w14:textId="77777777" w:rsidR="00AB5D33" w:rsidRPr="00A54E07" w:rsidRDefault="00AB5D33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73C98A" w14:textId="0517B8B6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07730B" w14:textId="7A15D230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0.000737984</w:t>
                  </w:r>
                </w:p>
              </w:tc>
              <w:tc>
                <w:tcPr>
                  <w:tcW w:w="58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D56AE0" w14:textId="322D84DB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-174.612</w:t>
                  </w:r>
                </w:p>
              </w:tc>
              <w:tc>
                <w:tcPr>
                  <w:tcW w:w="58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71F336" w14:textId="174EA47F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8C1E4E" w14:textId="3F0954EF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737F50" w14:textId="640C2286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32,572</w:t>
                  </w:r>
                </w:p>
              </w:tc>
              <w:tc>
                <w:tcPr>
                  <w:tcW w:w="71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E7FCE7" w14:textId="40955661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AB5D33" w14:paraId="0E821819" w14:textId="77777777" w:rsidTr="00AB5D3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47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ABC9C5" w14:textId="6D306F25" w:rsidR="00AB5D33" w:rsidRPr="00A54E07" w:rsidRDefault="00AB5D33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Beam-13(Boss-Extrude8)</w:t>
                  </w:r>
                </w:p>
              </w:tc>
              <w:tc>
                <w:tcPr>
                  <w:tcW w:w="36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6871E5" w14:textId="7624CF6E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E6242C" w14:textId="7D36ABDD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0.00045084</w:t>
                  </w:r>
                </w:p>
              </w:tc>
              <w:tc>
                <w:tcPr>
                  <w:tcW w:w="58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069EDA" w14:textId="356C35B2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-174.612</w:t>
                  </w:r>
                </w:p>
              </w:tc>
              <w:tc>
                <w:tcPr>
                  <w:tcW w:w="58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08D622" w14:textId="1354C39C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3.20442e-13</w:t>
                  </w:r>
                </w:p>
              </w:tc>
              <w:tc>
                <w:tcPr>
                  <w:tcW w:w="80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0B8E06" w14:textId="35E0F843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8.70298e-11</w:t>
                  </w:r>
                </w:p>
              </w:tc>
              <w:tc>
                <w:tcPr>
                  <w:tcW w:w="80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545472" w14:textId="12A0EBD9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46,320.9</w:t>
                  </w:r>
                </w:p>
              </w:tc>
              <w:tc>
                <w:tcPr>
                  <w:tcW w:w="71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387235" w14:textId="42849E93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6.63914e-12</w:t>
                  </w:r>
                </w:p>
              </w:tc>
            </w:tr>
            <w:tr w:rsidR="00AB5D33" w14:paraId="0AAB669F" w14:textId="77777777" w:rsidTr="00AB5D3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47" w:type="pct"/>
                  <w:vMerge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FA6569" w14:textId="77777777" w:rsidR="00AB5D33" w:rsidRPr="00A54E07" w:rsidRDefault="00AB5D33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5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114C61" w14:textId="74C456D3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ABF9E8" w14:textId="2B43CC4C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-0.000743724</w:t>
                  </w:r>
                </w:p>
              </w:tc>
              <w:tc>
                <w:tcPr>
                  <w:tcW w:w="588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9F1CDC" w14:textId="63014BF6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174.612</w:t>
                  </w:r>
                </w:p>
              </w:tc>
              <w:tc>
                <w:tcPr>
                  <w:tcW w:w="588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230D1F" w14:textId="43CBF9BA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-3.70373e-13</w:t>
                  </w:r>
                </w:p>
              </w:tc>
              <w:tc>
                <w:tcPr>
                  <w:tcW w:w="808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BB3901" w14:textId="03383ADA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-7.11121e-11</w:t>
                  </w:r>
                </w:p>
              </w:tc>
              <w:tc>
                <w:tcPr>
                  <w:tcW w:w="808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868D90" w14:textId="1F366E5A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-32,572</w:t>
                  </w:r>
                </w:p>
              </w:tc>
              <w:tc>
                <w:tcPr>
                  <w:tcW w:w="717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F1C1FA" w14:textId="06342C2C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5.47347e-12</w:t>
                  </w:r>
                </w:p>
              </w:tc>
            </w:tr>
          </w:tbl>
          <w:p w14:paraId="634538C2" w14:textId="574B1FDE" w:rsidR="0050542D" w:rsidRPr="00AB5D33" w:rsidRDefault="00AB5D33" w:rsidP="00AB5D33">
            <w:pPr>
              <w:pStyle w:val="Heading2"/>
            </w:pPr>
            <w:r>
              <w:t>Beam Stresses</w:t>
            </w:r>
          </w:p>
          <w:tbl>
            <w:tblPr>
              <w:tblStyle w:val="LightGrid-Accent11"/>
              <w:tblW w:w="5000" w:type="pct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68"/>
              <w:gridCol w:w="837"/>
              <w:gridCol w:w="1355"/>
              <w:gridCol w:w="1427"/>
              <w:gridCol w:w="1427"/>
              <w:gridCol w:w="1357"/>
              <w:gridCol w:w="2367"/>
            </w:tblGrid>
            <w:tr w:rsidR="00AB5D33" w14:paraId="3F4213B6" w14:textId="77777777" w:rsidTr="00AB5D3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39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19F6368" w14:textId="3D3151E9" w:rsidR="00AB5D33" w:rsidRDefault="00AB5D33" w:rsidP="001107DF">
                  <w:pPr>
                    <w:jc w:val="center"/>
                  </w:pPr>
                  <w:r>
                    <w:t>Beam Name</w:t>
                  </w:r>
                </w:p>
              </w:tc>
              <w:tc>
                <w:tcPr>
                  <w:tcW w:w="397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2E5A62B" w14:textId="7536FDCE" w:rsidR="00AB5D33" w:rsidRDefault="00AB5D33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Joints</w:t>
                  </w:r>
                </w:p>
              </w:tc>
              <w:tc>
                <w:tcPr>
                  <w:tcW w:w="643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F24BD33" w14:textId="5D6AA348" w:rsidR="00AB5D33" w:rsidRDefault="00AB5D33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Axial(psi)</w:t>
                  </w:r>
                </w:p>
              </w:tc>
              <w:tc>
                <w:tcPr>
                  <w:tcW w:w="677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F7B37D9" w14:textId="24E6DBFE" w:rsidR="00AB5D33" w:rsidRDefault="00AB5D33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Bending Dir1(psi)</w:t>
                  </w:r>
                </w:p>
              </w:tc>
              <w:tc>
                <w:tcPr>
                  <w:tcW w:w="677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51A7671" w14:textId="55B3A7F2" w:rsidR="00AB5D33" w:rsidRDefault="00AB5D33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Bending Dir2(psi)</w:t>
                  </w:r>
                </w:p>
              </w:tc>
              <w:tc>
                <w:tcPr>
                  <w:tcW w:w="64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33EBB92" w14:textId="4AA8914B" w:rsidR="00AB5D33" w:rsidRDefault="00AB5D33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Torsional (psi)</w:t>
                  </w:r>
                </w:p>
              </w:tc>
              <w:tc>
                <w:tcPr>
                  <w:tcW w:w="1123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8AEA6CE" w14:textId="49C90D53" w:rsidR="00AB5D33" w:rsidRDefault="00AB5D33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Upper bound axial and bending(psi)</w:t>
                  </w:r>
                </w:p>
              </w:tc>
            </w:tr>
            <w:tr w:rsidR="00AB5D33" w14:paraId="696D5810" w14:textId="77777777" w:rsidTr="00AB5D3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3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FB1604" w14:textId="27D8AEDE" w:rsidR="00AB5D33" w:rsidRPr="00A54E07" w:rsidRDefault="00AB5D33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Beam-6(Boss-Extrude1)</w:t>
                  </w:r>
                </w:p>
              </w:tc>
              <w:tc>
                <w:tcPr>
                  <w:tcW w:w="39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240844" w14:textId="3EB94FB1" w:rsidR="00AB5D33" w:rsidRPr="00A54E07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5DBF24" w14:textId="6633195B" w:rsidR="00AB5D33" w:rsidRPr="00A54E07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-150.204</w:t>
                  </w:r>
                </w:p>
              </w:tc>
              <w:tc>
                <w:tcPr>
                  <w:tcW w:w="6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7AA8E4" w14:textId="5160B304" w:rsidR="00AB5D33" w:rsidRPr="00A54E07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8.16152e-19</w:t>
                  </w:r>
                </w:p>
              </w:tc>
              <w:tc>
                <w:tcPr>
                  <w:tcW w:w="6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ADF104" w14:textId="05C07D12" w:rsidR="00AB5D33" w:rsidRPr="00A54E07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6.01847e-06</w:t>
                  </w:r>
                </w:p>
              </w:tc>
              <w:tc>
                <w:tcPr>
                  <w:tcW w:w="64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041D83" w14:textId="448ABC22" w:rsidR="00AB5D33" w:rsidRPr="00A54E07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1.46804e-20</w:t>
                  </w:r>
                </w:p>
              </w:tc>
              <w:tc>
                <w:tcPr>
                  <w:tcW w:w="112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ED1C8D" w14:textId="19603EB8" w:rsidR="00AB5D33" w:rsidRPr="00A54E07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150.204</w:t>
                  </w:r>
                </w:p>
              </w:tc>
            </w:tr>
            <w:tr w:rsidR="00AB5D33" w14:paraId="76AD0769" w14:textId="77777777" w:rsidTr="00AB5D3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3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D82926" w14:textId="77777777" w:rsidR="00AB5D33" w:rsidRPr="00A54E07" w:rsidRDefault="00AB5D33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AF5D16" w14:textId="1C52CE92" w:rsidR="00AB5D33" w:rsidRPr="00A54E07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92FD5E" w14:textId="2FCB7395" w:rsidR="00AB5D33" w:rsidRPr="00A54E07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-150.204</w:t>
                  </w:r>
                </w:p>
              </w:tc>
              <w:tc>
                <w:tcPr>
                  <w:tcW w:w="67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0EDA09" w14:textId="2B1DEBFA" w:rsidR="00AB5D33" w:rsidRPr="00A54E07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1.2687e-16</w:t>
                  </w:r>
                </w:p>
              </w:tc>
              <w:tc>
                <w:tcPr>
                  <w:tcW w:w="67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CF71C5" w14:textId="35F2AF49" w:rsidR="00AB5D33" w:rsidRPr="00A54E07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-437,498</w:t>
                  </w:r>
                </w:p>
              </w:tc>
              <w:tc>
                <w:tcPr>
                  <w:tcW w:w="64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4C7EFC" w14:textId="3A3B58B7" w:rsidR="00AB5D33" w:rsidRPr="00A54E07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-6.58659e-18</w:t>
                  </w:r>
                </w:p>
              </w:tc>
              <w:tc>
                <w:tcPr>
                  <w:tcW w:w="112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B08362" w14:textId="11C72C1D" w:rsidR="00AB5D33" w:rsidRPr="00A54E07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437,648</w:t>
                  </w:r>
                </w:p>
              </w:tc>
            </w:tr>
            <w:tr w:rsidR="00AB5D33" w14:paraId="5A4411CB" w14:textId="77777777" w:rsidTr="00AB5D3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3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420520" w14:textId="58819FC8" w:rsidR="00AB5D33" w:rsidRPr="00A54E07" w:rsidRDefault="00AB5D33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Beam-10(Boss-Extrude9)</w:t>
                  </w:r>
                </w:p>
              </w:tc>
              <w:tc>
                <w:tcPr>
                  <w:tcW w:w="39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CB5B31" w14:textId="7FDB9F3B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7633FA" w14:textId="2778A9FF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-150.204</w:t>
                  </w:r>
                </w:p>
              </w:tc>
              <w:tc>
                <w:tcPr>
                  <w:tcW w:w="6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B4DB1B" w14:textId="5B1E7660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1.27497e-16</w:t>
                  </w:r>
                </w:p>
              </w:tc>
              <w:tc>
                <w:tcPr>
                  <w:tcW w:w="6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467A1E" w14:textId="3AB01971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-437,498</w:t>
                  </w:r>
                </w:p>
              </w:tc>
              <w:tc>
                <w:tcPr>
                  <w:tcW w:w="64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C7AC88" w14:textId="10CCD25B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6.59787e-18</w:t>
                  </w:r>
                </w:p>
              </w:tc>
              <w:tc>
                <w:tcPr>
                  <w:tcW w:w="112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32E33B" w14:textId="1CAE996B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437,648</w:t>
                  </w:r>
                </w:p>
              </w:tc>
            </w:tr>
            <w:tr w:rsidR="00AB5D33" w14:paraId="5C32BE13" w14:textId="77777777" w:rsidTr="00AB5D3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3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7C948F" w14:textId="77777777" w:rsidR="00AB5D33" w:rsidRPr="00A54E07" w:rsidRDefault="00AB5D33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5BECEA" w14:textId="714065BA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9CCB57" w14:textId="4E8B71D4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-150.204</w:t>
                  </w:r>
                </w:p>
              </w:tc>
              <w:tc>
                <w:tcPr>
                  <w:tcW w:w="67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3185AC" w14:textId="569AA329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9.86467e-17</w:t>
                  </w:r>
                </w:p>
              </w:tc>
              <w:tc>
                <w:tcPr>
                  <w:tcW w:w="67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E1F2C0" w14:textId="0572513C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-337,362</w:t>
                  </w:r>
                </w:p>
              </w:tc>
              <w:tc>
                <w:tcPr>
                  <w:tcW w:w="64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2A6C5E" w14:textId="0DA32F82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-5.09374e-18</w:t>
                  </w:r>
                </w:p>
              </w:tc>
              <w:tc>
                <w:tcPr>
                  <w:tcW w:w="112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8C29F7" w14:textId="4862575B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337,512</w:t>
                  </w:r>
                </w:p>
              </w:tc>
            </w:tr>
            <w:tr w:rsidR="00AB5D33" w14:paraId="450D68AC" w14:textId="77777777" w:rsidTr="00AB5D3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3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85E804" w14:textId="09C84253" w:rsidR="00AB5D33" w:rsidRPr="00A54E07" w:rsidRDefault="00AB5D33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Beam-12(Boss-Extrude10)</w:t>
                  </w:r>
                </w:p>
              </w:tc>
              <w:tc>
                <w:tcPr>
                  <w:tcW w:w="39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229F44" w14:textId="62A53168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44EE49" w14:textId="76655904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-6.90961e-06</w:t>
                  </w:r>
                </w:p>
              </w:tc>
              <w:tc>
                <w:tcPr>
                  <w:tcW w:w="6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7646A8" w14:textId="2914E06C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81503A" w14:textId="20F24D5A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4.25554e-06</w:t>
                  </w:r>
                </w:p>
              </w:tc>
              <w:tc>
                <w:tcPr>
                  <w:tcW w:w="64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EFBFEC" w14:textId="0A8E3F6E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2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DA2AE81" w14:textId="0E240840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1.11652e-05</w:t>
                  </w:r>
                </w:p>
              </w:tc>
            </w:tr>
            <w:tr w:rsidR="00AB5D33" w14:paraId="088662C2" w14:textId="77777777" w:rsidTr="00AB5D3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3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DF646F" w14:textId="77777777" w:rsidR="00AB5D33" w:rsidRPr="00A54E07" w:rsidRDefault="00AB5D33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D1CB868" w14:textId="175D35F3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DB75ED" w14:textId="6DEB75AE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0.00105804</w:t>
                  </w:r>
                </w:p>
              </w:tc>
              <w:tc>
                <w:tcPr>
                  <w:tcW w:w="67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47E095" w14:textId="7D0E7C35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7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7FAC04" w14:textId="2FC001F4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-237,226</w:t>
                  </w:r>
                </w:p>
              </w:tc>
              <w:tc>
                <w:tcPr>
                  <w:tcW w:w="64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F6E0E8" w14:textId="7417BB7D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2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D1EFABF" w14:textId="4D80A00C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237,226</w:t>
                  </w:r>
                </w:p>
              </w:tc>
            </w:tr>
            <w:tr w:rsidR="00AB5D33" w14:paraId="3C3BDA0A" w14:textId="77777777" w:rsidTr="00AB5D3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3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745184" w14:textId="7CB3F9FE" w:rsidR="00AB5D33" w:rsidRPr="00A54E07" w:rsidRDefault="00AB5D33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Beam-13(Boss-Extrude8)</w:t>
                  </w:r>
                </w:p>
              </w:tc>
              <w:tc>
                <w:tcPr>
                  <w:tcW w:w="39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6807E7" w14:textId="1F8A85ED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03DF52" w14:textId="2040AA4B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0.000646364</w:t>
                  </w:r>
                </w:p>
              </w:tc>
              <w:tc>
                <w:tcPr>
                  <w:tcW w:w="6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9AFB53" w14:textId="6BD1C6E0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1.2677e-09</w:t>
                  </w:r>
                </w:p>
              </w:tc>
              <w:tc>
                <w:tcPr>
                  <w:tcW w:w="6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A84AEA" w14:textId="69C77217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-337,362</w:t>
                  </w:r>
                </w:p>
              </w:tc>
              <w:tc>
                <w:tcPr>
                  <w:tcW w:w="64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4EB4FB" w14:textId="2370B9CB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7.87521e-11</w:t>
                  </w:r>
                </w:p>
              </w:tc>
              <w:tc>
                <w:tcPr>
                  <w:tcW w:w="112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81EBB2" w14:textId="369467A1" w:rsidR="00AB5D33" w:rsidRDefault="00AB5D33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337,362</w:t>
                  </w:r>
                </w:p>
              </w:tc>
            </w:tr>
            <w:tr w:rsidR="00AB5D33" w14:paraId="1CA5BA2D" w14:textId="77777777" w:rsidTr="00AB5D3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39" w:type="pct"/>
                  <w:vMerge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F50561" w14:textId="77777777" w:rsidR="00AB5D33" w:rsidRPr="00A54E07" w:rsidRDefault="00AB5D33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7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DC1820" w14:textId="76585EE1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3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96852E" w14:textId="373CE44F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0.00106627</w:t>
                  </w:r>
                </w:p>
              </w:tc>
              <w:tc>
                <w:tcPr>
                  <w:tcW w:w="677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7FEB70" w14:textId="360F8D3B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1.03584e-09</w:t>
                  </w:r>
                </w:p>
              </w:tc>
              <w:tc>
                <w:tcPr>
                  <w:tcW w:w="677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77E43B" w14:textId="0DA9E4CE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-237,226</w:t>
                  </w:r>
                </w:p>
              </w:tc>
              <w:tc>
                <w:tcPr>
                  <w:tcW w:w="644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7B87C9" w14:textId="49BB7A8B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-6.49251e-11</w:t>
                  </w:r>
                </w:p>
              </w:tc>
              <w:tc>
                <w:tcPr>
                  <w:tcW w:w="1123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14EBC4" w14:textId="3858F9D1" w:rsidR="00AB5D33" w:rsidRDefault="00AB5D33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237,226</w:t>
                  </w:r>
                </w:p>
              </w:tc>
            </w:tr>
          </w:tbl>
          <w:p w14:paraId="38D8A326" w14:textId="2B1FA559" w:rsidR="00EC2432" w:rsidRDefault="00EC2432" w:rsidP="000A7C6B"/>
        </w:tc>
      </w:tr>
    </w:tbl>
    <w:p w14:paraId="60A2893C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3D23E8CA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6779C7C" w14:textId="28B6F9CC" w:rsidR="00EC2432" w:rsidRDefault="00AB5D33" w:rsidP="000A7C6B">
            <w:pPr>
              <w:pStyle w:val="Heading1"/>
            </w:pPr>
            <w:bookmarkStart w:id="22" w:name="_Toc147103705"/>
            <w:bookmarkStart w:id="23" w:name="_Toc243733152"/>
            <w:bookmarkStart w:id="24" w:name="_Toc245020120"/>
            <w:bookmarkStart w:id="25" w:name="_Toc245020152"/>
            <w:r>
              <w:lastRenderedPageBreak/>
              <w:t>Study Results</w:t>
            </w:r>
            <w:bookmarkEnd w:id="22"/>
          </w:p>
          <w:p w14:paraId="625DE76B" w14:textId="77777777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346"/>
              <w:gridCol w:w="3028"/>
              <w:gridCol w:w="2521"/>
              <w:gridCol w:w="2643"/>
            </w:tblGrid>
            <w:tr w:rsidR="00AB5D33" w14:paraId="1285FF7B" w14:textId="77777777" w:rsidTr="007963C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AF278AD" w14:textId="66B6E5FD" w:rsidR="00AB5D33" w:rsidRDefault="00AB5D33" w:rsidP="00AB5D33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30C5FF7" w14:textId="105942CF" w:rsidR="00AB5D33" w:rsidRDefault="00AB5D33" w:rsidP="00AB5D3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CCA356A" w14:textId="700DB531" w:rsidR="00AB5D33" w:rsidRDefault="00AB5D33" w:rsidP="00AB5D3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446FDD34" w14:textId="181C2D30" w:rsidR="00AB5D33" w:rsidRDefault="00AB5D33" w:rsidP="00AB5D3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AB5D33" w14:paraId="292B36D4" w14:textId="77777777" w:rsidTr="007963C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9A6D5F2" w14:textId="3283383A" w:rsidR="00AB5D33" w:rsidRPr="004D2956" w:rsidRDefault="00AB5D33" w:rsidP="00AB5D33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06A6A99" w14:textId="7276DD80" w:rsidR="00AB5D33" w:rsidRPr="004D2956" w:rsidRDefault="00AB5D33" w:rsidP="00AB5D3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Upper bound axial and bending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7F3AEE0" w14:textId="77777777" w:rsidR="00AB5D33" w:rsidRDefault="00AB5D33" w:rsidP="00AB5D3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4,820.158psi</w:t>
                  </w:r>
                </w:p>
                <w:p w14:paraId="1D884694" w14:textId="3A88AC27" w:rsidR="00AB5D33" w:rsidRPr="004D2956" w:rsidRDefault="00AB5D33" w:rsidP="00AB5D3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113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EA61748" w14:textId="77777777" w:rsidR="00AB5D33" w:rsidRDefault="00AB5D33" w:rsidP="00AB5D3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437,647.813psi</w:t>
                  </w:r>
                </w:p>
                <w:p w14:paraId="10084AD3" w14:textId="14D7E17A" w:rsidR="00AB5D33" w:rsidRPr="004D2956" w:rsidRDefault="00AB5D33" w:rsidP="00AB5D3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</w:t>
                  </w:r>
                </w:p>
              </w:tc>
            </w:tr>
            <w:tr w:rsidR="00AB5D33" w14:paraId="5EAD4F9E" w14:textId="77777777" w:rsidTr="007963C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E32300" w14:textId="0A55FEB2" w:rsidR="00AB5D33" w:rsidRDefault="00AB5D33" w:rsidP="00AB5D33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0189E80" wp14:editId="2EF45E43">
                        <wp:extent cx="6858000" cy="3864610"/>
                        <wp:effectExtent l="0" t="0" r="0" b="2540"/>
                        <wp:docPr id="1644885569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44885569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646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9C2BBDA" w14:textId="3D3AAC1A" w:rsidR="00AB5D33" w:rsidRPr="004D2956" w:rsidRDefault="00AB5D33" w:rsidP="00AB5D3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TU23FL-CAD-HW4.3-Jakob Werle-Stress-Stress1</w:t>
                  </w:r>
                </w:p>
              </w:tc>
            </w:tr>
          </w:tbl>
          <w:p w14:paraId="6237C982" w14:textId="77777777" w:rsidR="00AB5D33" w:rsidRDefault="00AB5D33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36"/>
              <w:gridCol w:w="3280"/>
              <w:gridCol w:w="2143"/>
              <w:gridCol w:w="2379"/>
            </w:tblGrid>
            <w:tr w:rsidR="00AB5D33" w14:paraId="607F4D97" w14:textId="77777777" w:rsidTr="007963C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A21F8E2" w14:textId="22412BF7" w:rsidR="00AB5D33" w:rsidRDefault="00AB5D33" w:rsidP="00AB5D33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455C202" w14:textId="7582920D" w:rsidR="00AB5D33" w:rsidRDefault="00AB5D33" w:rsidP="00AB5D3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9007A48" w14:textId="3CBF59F4" w:rsidR="00AB5D33" w:rsidRDefault="00AB5D33" w:rsidP="00AB5D3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725FCE6E" w14:textId="3030BE50" w:rsidR="00AB5D33" w:rsidRDefault="00AB5D33" w:rsidP="00AB5D3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AB5D33" w14:paraId="03047B48" w14:textId="77777777" w:rsidTr="007963C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ED08EF9" w14:textId="365C48E9" w:rsidR="00AB5D33" w:rsidRPr="004D2956" w:rsidRDefault="00AB5D33" w:rsidP="00AB5D33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2099642" w14:textId="1A7BBF3B" w:rsidR="00AB5D33" w:rsidRPr="004D2956" w:rsidRDefault="00AB5D33" w:rsidP="00AB5D3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326FAE5" w14:textId="77777777" w:rsidR="00AB5D33" w:rsidRDefault="00AB5D33" w:rsidP="00AB5D3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0.000in</w:t>
                  </w:r>
                </w:p>
                <w:p w14:paraId="74D65DD5" w14:textId="79740246" w:rsidR="00AB5D33" w:rsidRPr="004D2956" w:rsidRDefault="00AB5D33" w:rsidP="00AB5D3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57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7955B07" w14:textId="77777777" w:rsidR="00AB5D33" w:rsidRDefault="00AB5D33" w:rsidP="00AB5D3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1,062.310in</w:t>
                  </w:r>
                </w:p>
                <w:p w14:paraId="5EDA97F5" w14:textId="27D1DE02" w:rsidR="00AB5D33" w:rsidRPr="004D2956" w:rsidRDefault="00AB5D33" w:rsidP="00AB5D3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62</w:t>
                  </w:r>
                </w:p>
              </w:tc>
            </w:tr>
            <w:tr w:rsidR="00AB5D33" w14:paraId="03F4B799" w14:textId="77777777" w:rsidTr="007963C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DFA347F" w14:textId="77BFD73F" w:rsidR="00AB5D33" w:rsidRDefault="00AB5D33" w:rsidP="00AB5D33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15B19695" wp14:editId="07C51647">
                        <wp:extent cx="6858000" cy="3864610"/>
                        <wp:effectExtent l="0" t="0" r="0" b="2540"/>
                        <wp:docPr id="1004470398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4470398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646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2BCE6F2" w14:textId="3FAEBF06" w:rsidR="00AB5D33" w:rsidRPr="004D2956" w:rsidRDefault="00AB5D33" w:rsidP="00AB5D3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TU23FL-CAD-HW4.3-Jakob Werle-Displacement-Displacement1</w:t>
                  </w:r>
                </w:p>
              </w:tc>
            </w:tr>
          </w:tbl>
          <w:p w14:paraId="20B94615" w14:textId="77777777" w:rsidR="00AB5D33" w:rsidRDefault="00AB5D33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004"/>
              <w:gridCol w:w="7534"/>
            </w:tblGrid>
            <w:tr w:rsidR="00AB5D33" w14:paraId="2F43FD08" w14:textId="77777777" w:rsidTr="00AB5D3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24BFDE6" w14:textId="7BC3B682" w:rsidR="00AB5D33" w:rsidRDefault="00AB5D33" w:rsidP="00AB5D33">
                  <w:r>
                    <w:t>Name</w:t>
                  </w:r>
                </w:p>
              </w:tc>
              <w:tc>
                <w:tcPr>
                  <w:tcW w:w="79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A4474DB" w14:textId="7C09D354" w:rsidR="00AB5D33" w:rsidRDefault="00AB5D33" w:rsidP="00AB5D3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AB5D33" w14:paraId="040B0876" w14:textId="77777777" w:rsidTr="002B27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E4EDEF7" w14:textId="522142FC" w:rsidR="00AB5D33" w:rsidRPr="004D2956" w:rsidRDefault="00AB5D33" w:rsidP="00AB5D33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Shear-Moment Plot1</w:t>
                  </w:r>
                </w:p>
              </w:tc>
              <w:tc>
                <w:tcPr>
                  <w:tcW w:w="799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38302B0" w14:textId="2AEEDC0C" w:rsidR="00AB5D33" w:rsidRPr="004D2956" w:rsidRDefault="00AB5D33" w:rsidP="00AB5D3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Shear Force in Dir1</w:t>
                  </w:r>
                </w:p>
              </w:tc>
            </w:tr>
            <w:tr w:rsidR="00AB5D33" w14:paraId="36695858" w14:textId="77777777" w:rsidTr="00AB5D3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538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504759" w14:textId="6210FBA1" w:rsidR="00AB5D33" w:rsidRDefault="00AB5D33" w:rsidP="00AB5D33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40922DC0" wp14:editId="27912F02">
                        <wp:extent cx="6858000" cy="3864610"/>
                        <wp:effectExtent l="0" t="0" r="0" b="2540"/>
                        <wp:docPr id="229121879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9121879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646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0CDE8D0" w14:textId="02199A91" w:rsidR="00AB5D33" w:rsidRPr="004D2956" w:rsidRDefault="00AB5D33" w:rsidP="00AB5D3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TU23FL-CAD-HW4.3-Jakob Werle-Shear-Moment Plot-Shear-Moment Plot1</w:t>
                  </w:r>
                </w:p>
              </w:tc>
            </w:tr>
          </w:tbl>
          <w:p w14:paraId="0D313F23" w14:textId="77777777" w:rsidR="00AB5D33" w:rsidRDefault="00AB5D33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954"/>
              <w:gridCol w:w="7584"/>
            </w:tblGrid>
            <w:tr w:rsidR="00AB5D33" w14:paraId="238E6491" w14:textId="77777777" w:rsidTr="00AB5D3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279C1DF" w14:textId="04729855" w:rsidR="00AB5D33" w:rsidRDefault="00AB5D33" w:rsidP="00AB5D33">
                  <w:r>
                    <w:t>Name</w:t>
                  </w:r>
                </w:p>
              </w:tc>
              <w:tc>
                <w:tcPr>
                  <w:tcW w:w="79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FE08656" w14:textId="33F122D2" w:rsidR="00AB5D33" w:rsidRDefault="00AB5D33" w:rsidP="00AB5D3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AB5D33" w14:paraId="615DC696" w14:textId="77777777" w:rsidTr="0027332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8B4C18E" w14:textId="39948D5F" w:rsidR="00AB5D33" w:rsidRPr="004D2956" w:rsidRDefault="00AB5D33" w:rsidP="00AB5D33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Shear-Moment Plot2</w:t>
                  </w:r>
                </w:p>
              </w:tc>
              <w:tc>
                <w:tcPr>
                  <w:tcW w:w="799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925FCBE" w14:textId="331D0518" w:rsidR="00AB5D33" w:rsidRPr="004D2956" w:rsidRDefault="00AB5D33" w:rsidP="00AB5D3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Moment about Dir2</w:t>
                  </w:r>
                </w:p>
              </w:tc>
            </w:tr>
            <w:tr w:rsidR="00AB5D33" w14:paraId="72B0BC38" w14:textId="77777777" w:rsidTr="00AB5D3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538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983FDB" w14:textId="27AA91CA" w:rsidR="00AB5D33" w:rsidRDefault="00AB5D33" w:rsidP="00AB5D33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55A7BDC2" wp14:editId="4AA7EF39">
                        <wp:extent cx="6858000" cy="3864610"/>
                        <wp:effectExtent l="0" t="0" r="0" b="2540"/>
                        <wp:docPr id="225756519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5756519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646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CD6ACD2" w14:textId="1A1C6C01" w:rsidR="00AB5D33" w:rsidRPr="004D2956" w:rsidRDefault="00AB5D33" w:rsidP="00AB5D3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TU23FL-CAD-HW4.3-Jakob Werle-Shear-Moment Plot-Shear-Moment Plot2</w:t>
                  </w:r>
                </w:p>
              </w:tc>
            </w:tr>
          </w:tbl>
          <w:p w14:paraId="73A8C1C7" w14:textId="77777777" w:rsidR="00AB5D33" w:rsidRPr="000B04D4" w:rsidRDefault="00AB5D33" w:rsidP="000A7C6B"/>
          <w:bookmarkEnd w:id="23"/>
          <w:bookmarkEnd w:id="24"/>
          <w:bookmarkEnd w:id="25"/>
          <w:p w14:paraId="272B247F" w14:textId="38720F08" w:rsidR="00EC2432" w:rsidRDefault="00EC2432" w:rsidP="000A7C6B"/>
        </w:tc>
      </w:tr>
    </w:tbl>
    <w:p w14:paraId="25A66041" w14:textId="77777777" w:rsidR="000B1701" w:rsidRDefault="000B1701" w:rsidP="000B1701"/>
    <w:p w14:paraId="7612CB1F" w14:textId="77777777" w:rsidR="00777208" w:rsidRDefault="00777208">
      <w:bookmarkStart w:id="26" w:name="_Toc147103706"/>
      <w:r>
        <w:rPr>
          <w:b/>
          <w:bCs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14:paraId="63049E72" w14:textId="77777777" w:rsidTr="00777208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</w:tcPr>
          <w:p w14:paraId="40CF127A" w14:textId="5B0BFDC1" w:rsidR="000B1701" w:rsidRDefault="00AB5D33" w:rsidP="00AB5D33">
            <w:pPr>
              <w:pStyle w:val="Heading1"/>
            </w:pPr>
            <w:r>
              <w:lastRenderedPageBreak/>
              <w:t>Conclusion</w:t>
            </w:r>
            <w:bookmarkEnd w:id="26"/>
          </w:p>
        </w:tc>
      </w:tr>
    </w:tbl>
    <w:tbl>
      <w:tblPr>
        <w:tblW w:w="2785" w:type="dxa"/>
        <w:tblLook w:val="04A0" w:firstRow="1" w:lastRow="0" w:firstColumn="1" w:lastColumn="0" w:noHBand="0" w:noVBand="1"/>
      </w:tblPr>
      <w:tblGrid>
        <w:gridCol w:w="1869"/>
        <w:gridCol w:w="916"/>
      </w:tblGrid>
      <w:tr w:rsidR="00777208" w:rsidRPr="00777208" w14:paraId="347B0D70" w14:textId="77777777" w:rsidTr="00777208">
        <w:trPr>
          <w:trHeight w:val="288"/>
        </w:trPr>
        <w:tc>
          <w:tcPr>
            <w:tcW w:w="27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EC226" w14:textId="77777777" w:rsidR="00777208" w:rsidRPr="00777208" w:rsidRDefault="00777208" w:rsidP="0077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7208">
              <w:rPr>
                <w:rFonts w:ascii="Calibri" w:eastAsia="Times New Roman" w:hAnsi="Calibri" w:cs="Calibri"/>
                <w:color w:val="000000"/>
              </w:rPr>
              <w:t>TU23FL-CAD-HW4.3</w:t>
            </w:r>
          </w:p>
        </w:tc>
      </w:tr>
      <w:tr w:rsidR="00777208" w:rsidRPr="00777208" w14:paraId="32FCD4FD" w14:textId="77777777" w:rsidTr="00777208">
        <w:trPr>
          <w:trHeight w:val="288"/>
        </w:trPr>
        <w:tc>
          <w:tcPr>
            <w:tcW w:w="18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F4F29" w14:textId="77777777" w:rsidR="00777208" w:rsidRPr="00777208" w:rsidRDefault="00777208" w:rsidP="0077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7208">
              <w:rPr>
                <w:rFonts w:ascii="Calibri" w:eastAsia="Times New Roman" w:hAnsi="Calibri" w:cs="Calibri"/>
                <w:color w:val="000000"/>
              </w:rPr>
              <w:t>Stress_max [Kpi]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CD10E" w14:textId="77777777" w:rsidR="00777208" w:rsidRPr="00777208" w:rsidRDefault="00777208" w:rsidP="0077720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77208">
              <w:rPr>
                <w:rFonts w:ascii="Calibri" w:eastAsia="Times New Roman" w:hAnsi="Calibri" w:cs="Calibri"/>
                <w:color w:val="000000"/>
              </w:rPr>
              <w:t>437.6</w:t>
            </w:r>
          </w:p>
        </w:tc>
      </w:tr>
      <w:tr w:rsidR="00777208" w:rsidRPr="00777208" w14:paraId="2EE005A0" w14:textId="77777777" w:rsidTr="00777208">
        <w:trPr>
          <w:trHeight w:val="288"/>
        </w:trPr>
        <w:tc>
          <w:tcPr>
            <w:tcW w:w="18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3ABA7" w14:textId="77777777" w:rsidR="00777208" w:rsidRPr="00777208" w:rsidRDefault="00777208" w:rsidP="0077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7208">
              <w:rPr>
                <w:rFonts w:ascii="Calibri" w:eastAsia="Times New Roman" w:hAnsi="Calibri" w:cs="Calibri"/>
                <w:color w:val="000000"/>
              </w:rPr>
              <w:t>F_Ax [lbf]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CF2EB" w14:textId="77777777" w:rsidR="00777208" w:rsidRPr="00777208" w:rsidRDefault="00777208" w:rsidP="0077720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77208">
              <w:rPr>
                <w:rFonts w:ascii="Calibri" w:eastAsia="Times New Roman" w:hAnsi="Calibri" w:cs="Calibri"/>
                <w:color w:val="000000"/>
              </w:rPr>
              <w:t>466</w:t>
            </w:r>
          </w:p>
        </w:tc>
      </w:tr>
      <w:tr w:rsidR="00777208" w:rsidRPr="00777208" w14:paraId="1CC0DFD8" w14:textId="77777777" w:rsidTr="00777208">
        <w:trPr>
          <w:trHeight w:val="288"/>
        </w:trPr>
        <w:tc>
          <w:tcPr>
            <w:tcW w:w="18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4A650" w14:textId="77777777" w:rsidR="00777208" w:rsidRPr="00777208" w:rsidRDefault="00777208" w:rsidP="0077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7208">
              <w:rPr>
                <w:rFonts w:ascii="Calibri" w:eastAsia="Times New Roman" w:hAnsi="Calibri" w:cs="Calibri"/>
                <w:color w:val="000000"/>
              </w:rPr>
              <w:t>F_Ay [lbf]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D2713" w14:textId="77777777" w:rsidR="00777208" w:rsidRPr="00777208" w:rsidRDefault="00777208" w:rsidP="0077720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77208">
              <w:rPr>
                <w:rFonts w:ascii="Calibri" w:eastAsia="Times New Roman" w:hAnsi="Calibri" w:cs="Calibri"/>
                <w:color w:val="000000"/>
              </w:rPr>
              <w:t>2710</w:t>
            </w:r>
          </w:p>
        </w:tc>
      </w:tr>
      <w:tr w:rsidR="00777208" w:rsidRPr="00777208" w14:paraId="1B20C5FE" w14:textId="77777777" w:rsidTr="00777208">
        <w:trPr>
          <w:trHeight w:val="288"/>
        </w:trPr>
        <w:tc>
          <w:tcPr>
            <w:tcW w:w="18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81013" w14:textId="77777777" w:rsidR="00777208" w:rsidRPr="00777208" w:rsidRDefault="00777208" w:rsidP="0077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7208">
              <w:rPr>
                <w:rFonts w:ascii="Calibri" w:eastAsia="Times New Roman" w:hAnsi="Calibri" w:cs="Calibri"/>
                <w:color w:val="000000"/>
              </w:rPr>
              <w:t>F_Ex [lbf]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D81FF" w14:textId="77777777" w:rsidR="00777208" w:rsidRPr="00777208" w:rsidRDefault="00777208" w:rsidP="0077720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77208">
              <w:rPr>
                <w:rFonts w:ascii="Calibri" w:eastAsia="Times New Roman" w:hAnsi="Calibri" w:cs="Calibri"/>
                <w:color w:val="000000"/>
              </w:rPr>
              <w:t>-1010</w:t>
            </w:r>
          </w:p>
        </w:tc>
      </w:tr>
      <w:tr w:rsidR="00777208" w:rsidRPr="00777208" w14:paraId="40CE1420" w14:textId="77777777" w:rsidTr="00777208">
        <w:trPr>
          <w:trHeight w:val="288"/>
        </w:trPr>
        <w:tc>
          <w:tcPr>
            <w:tcW w:w="18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85725" w14:textId="77777777" w:rsidR="00777208" w:rsidRPr="00777208" w:rsidRDefault="00777208" w:rsidP="0077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7208">
              <w:rPr>
                <w:rFonts w:ascii="Calibri" w:eastAsia="Times New Roman" w:hAnsi="Calibri" w:cs="Calibri"/>
                <w:color w:val="000000"/>
              </w:rPr>
              <w:t>F_Ey [lbf]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41748" w14:textId="77777777" w:rsidR="00777208" w:rsidRPr="00777208" w:rsidRDefault="00777208" w:rsidP="0077720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77208">
              <w:rPr>
                <w:rFonts w:ascii="Calibri" w:eastAsia="Times New Roman" w:hAnsi="Calibri" w:cs="Calibri"/>
                <w:color w:val="000000"/>
              </w:rPr>
              <w:t>1340</w:t>
            </w:r>
          </w:p>
        </w:tc>
      </w:tr>
    </w:tbl>
    <w:p w14:paraId="728AC255" w14:textId="020909A3" w:rsidR="00AC3438" w:rsidRPr="00AC3438" w:rsidRDefault="00777208" w:rsidP="00FE0924">
      <w:r w:rsidRPr="00777208">
        <w:drawing>
          <wp:inline distT="0" distB="0" distL="0" distR="0" wp14:anchorId="2FC35B94" wp14:editId="2306D4B2">
            <wp:extent cx="6858000" cy="2834640"/>
            <wp:effectExtent l="0" t="0" r="0" b="3810"/>
            <wp:docPr id="1674460984" name="Picture 1" descr="A diagram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60984" name="Picture 1" descr="A diagram of a mathematical equation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438" w:rsidRPr="00AC3438" w:rsidSect="00AB5D33">
      <w:headerReference w:type="default" r:id="rId24"/>
      <w:footerReference w:type="default" r:id="rId25"/>
      <w:footerReference w:type="first" r:id="rId26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EA5D98" w14:textId="77777777" w:rsidR="003B2BC9" w:rsidRDefault="003B2BC9" w:rsidP="00F25CD7">
      <w:pPr>
        <w:spacing w:after="0" w:line="240" w:lineRule="auto"/>
      </w:pPr>
      <w:r>
        <w:separator/>
      </w:r>
    </w:p>
  </w:endnote>
  <w:endnote w:type="continuationSeparator" w:id="0">
    <w:p w14:paraId="5A6132CA" w14:textId="77777777" w:rsidR="003B2BC9" w:rsidRDefault="003B2BC9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DC4D2F" w14:paraId="3FB5A01A" w14:textId="77777777" w:rsidTr="003E1AE9">
      <w:tc>
        <w:tcPr>
          <w:tcW w:w="867" w:type="pct"/>
        </w:tcPr>
        <w:p w14:paraId="3DC65B9F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5B0A1D16" wp14:editId="2E0ABAF9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7DB5ACF0" w14:textId="2AEC1134" w:rsidR="00DC4D2F" w:rsidRDefault="00AB5D33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3DB86CA6" w14:textId="29185073" w:rsidR="00DC4D2F" w:rsidRDefault="00AB5D33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TU23FL-CAD-HW4.3</w:t>
          </w:r>
        </w:p>
      </w:tc>
      <w:tc>
        <w:tcPr>
          <w:tcW w:w="0" w:type="auto"/>
          <w:vAlign w:val="bottom"/>
        </w:tcPr>
        <w:p w14:paraId="672CE0B6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14:paraId="35CBD432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3903F0EF" w14:textId="77777777" w:rsidTr="00BF0BC4">
      <w:tc>
        <w:tcPr>
          <w:tcW w:w="1908" w:type="dxa"/>
        </w:tcPr>
        <w:p w14:paraId="570313B9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6CB39E19" wp14:editId="41C51566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2C188CEE" w14:textId="10DDEB63" w:rsidR="00DC4D2F" w:rsidRDefault="00AB5D33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44E34F71" w14:textId="77EB5DC9" w:rsidR="00DC4D2F" w:rsidRDefault="00AB5D33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TU23FL-CAD-HW4.3</w:t>
          </w:r>
        </w:p>
      </w:tc>
      <w:tc>
        <w:tcPr>
          <w:tcW w:w="360" w:type="dxa"/>
          <w:vAlign w:val="bottom"/>
        </w:tcPr>
        <w:p w14:paraId="5F6B78BE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673EC77B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712DB" w14:textId="77777777" w:rsidR="003B2BC9" w:rsidRDefault="003B2BC9" w:rsidP="00F25CD7">
      <w:pPr>
        <w:spacing w:after="0" w:line="240" w:lineRule="auto"/>
      </w:pPr>
      <w:r>
        <w:separator/>
      </w:r>
    </w:p>
  </w:footnote>
  <w:footnote w:type="continuationSeparator" w:id="0">
    <w:p w14:paraId="2EE81306" w14:textId="77777777" w:rsidR="003B2BC9" w:rsidRDefault="003B2BC9" w:rsidP="00F25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18"/>
      <w:gridCol w:w="4500"/>
      <w:gridCol w:w="4680"/>
    </w:tblGrid>
    <w:tr w:rsidR="00DC4D2F" w14:paraId="6D10EF53" w14:textId="77777777" w:rsidTr="00BF0BC4">
      <w:tc>
        <w:tcPr>
          <w:tcW w:w="1818" w:type="dxa"/>
          <w:tcBorders>
            <w:bottom w:val="nil"/>
          </w:tcBorders>
          <w:vAlign w:val="bottom"/>
        </w:tcPr>
        <w:p w14:paraId="21CA2760" w14:textId="3A8B4651" w:rsidR="00DC4D2F" w:rsidRDefault="00DC4D2F" w:rsidP="00E217C8">
          <w:pPr>
            <w:pStyle w:val="Header"/>
            <w:rPr>
              <w:rFonts w:ascii="Trebuchet MS" w:hAnsi="Trebuchet MS"/>
              <w:b/>
            </w:rPr>
          </w:pPr>
        </w:p>
      </w:tc>
      <w:tc>
        <w:tcPr>
          <w:tcW w:w="4500" w:type="dxa"/>
          <w:tcBorders>
            <w:bottom w:val="nil"/>
          </w:tcBorders>
          <w:vAlign w:val="bottom"/>
        </w:tcPr>
        <w:p w14:paraId="1B3BC526" w14:textId="71FC8C5F" w:rsidR="00DC4D2F" w:rsidRDefault="00DC4D2F" w:rsidP="00E217C8">
          <w:pPr>
            <w:pStyle w:val="Header"/>
            <w:rPr>
              <w:rFonts w:ascii="Trebuchet MS" w:hAnsi="Trebuchet MS"/>
            </w:rPr>
          </w:pPr>
        </w:p>
      </w:tc>
      <w:tc>
        <w:tcPr>
          <w:tcW w:w="4680" w:type="dxa"/>
          <w:tcBorders>
            <w:bottom w:val="nil"/>
          </w:tcBorders>
          <w:vAlign w:val="bottom"/>
        </w:tcPr>
        <w:p w14:paraId="5F06F7B4" w14:textId="445DA43A" w:rsidR="00DC4D2F" w:rsidRDefault="00AB5D33" w:rsidP="00E217C8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Jakob Werle</w:t>
          </w:r>
        </w:p>
        <w:p w14:paraId="2959975F" w14:textId="62A6F82A" w:rsidR="00DC4D2F" w:rsidRPr="003E4713" w:rsidRDefault="00AB5D33" w:rsidP="00F25CD7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10/2/2023</w:t>
          </w:r>
        </w:p>
      </w:tc>
    </w:tr>
  </w:tbl>
  <w:p w14:paraId="3DBA3EDC" w14:textId="77777777" w:rsidR="00DC4D2F" w:rsidRDefault="00DC4D2F" w:rsidP="00F25CD7">
    <w:pPr>
      <w:pStyle w:val="Header"/>
      <w:pBdr>
        <w:bottom w:val="single" w:sz="36" w:space="1" w:color="BFBFBF" w:themeColor="background1" w:themeShade="BF"/>
      </w:pBdr>
    </w:pPr>
  </w:p>
  <w:p w14:paraId="2D0A5391" w14:textId="77777777" w:rsidR="00DC4D2F" w:rsidRDefault="00DC4D2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D33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2BC9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77208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5D33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FE73D"/>
  <w15:docId w15:val="{87272D7C-F272-4DD8-8675-FE15FA570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kob\OneDrive%20-%20Temple%20University\Documents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6AAC7-2917-4F5C-B83C-F13ED3BB5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0</TotalTime>
  <Pages>15</Pages>
  <Words>1111</Words>
  <Characters>6338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7435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Jakob Werle</dc:creator>
  <cp:lastModifiedBy>Jakob Werle</cp:lastModifiedBy>
  <cp:revision>2</cp:revision>
  <dcterms:created xsi:type="dcterms:W3CDTF">2023-10-02T05:46:00Z</dcterms:created>
  <dcterms:modified xsi:type="dcterms:W3CDTF">2023-10-02T05:48:00Z</dcterms:modified>
</cp:coreProperties>
</file>