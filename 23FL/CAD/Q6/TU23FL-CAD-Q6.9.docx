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42725D39" w14:textId="77777777" w:rsidTr="00A43A5B">
        <w:trPr>
          <w:cantSplit/>
          <w:trHeight w:val="4488"/>
        </w:trPr>
        <w:tc>
          <w:tcPr>
            <w:tcW w:w="6285" w:type="dxa"/>
          </w:tcPr>
          <w:p w14:paraId="2B571208" w14:textId="6D3AD005" w:rsidR="00F448BC" w:rsidRDefault="00100FB2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4B320D" wp14:editId="3951CC7C">
                  <wp:extent cx="3853815" cy="2180590"/>
                  <wp:effectExtent l="0" t="0" r="0" b="0"/>
                  <wp:docPr id="785168377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168377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8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1FEC8EDE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465B7447" w14:textId="73E5D7BA" w:rsidR="00B77317" w:rsidRPr="00CD1539" w:rsidRDefault="00100FB2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Quiz 6</w:t>
                  </w:r>
                </w:p>
                <w:p w14:paraId="3D88AA8D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3F03A622" w14:textId="5E56F069" w:rsidR="00B77317" w:rsidRPr="00CD1539" w:rsidRDefault="00100FB2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Thursday, November 2,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Jakob Werle</w:t>
                  </w:r>
                </w:p>
                <w:p w14:paraId="0A094810" w14:textId="1F901862" w:rsidR="00B77317" w:rsidRPr="00CD1539" w:rsidRDefault="00100FB2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2</w:t>
                  </w:r>
                </w:p>
                <w:p w14:paraId="211E3BE5" w14:textId="43B9953D" w:rsidR="00B77317" w:rsidRPr="006A441F" w:rsidRDefault="00100FB2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374FCF8C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5131A9D9" w14:textId="12973C1A" w:rsidR="00B77317" w:rsidRDefault="00100FB2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27685C0B" w14:textId="058B8EB1" w:rsidR="00100FB2" w:rsidRDefault="001041F1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49829765" w:history="1">
                        <w:r w:rsidR="00100FB2" w:rsidRPr="00D7075C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100FB2">
                          <w:rPr>
                            <w:noProof/>
                            <w:webHidden/>
                          </w:rPr>
                          <w:tab/>
                        </w:r>
                        <w:r w:rsidR="00100FB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00FB2">
                          <w:rPr>
                            <w:noProof/>
                            <w:webHidden/>
                          </w:rPr>
                          <w:instrText xml:space="preserve"> PAGEREF _Toc149829765 \h </w:instrText>
                        </w:r>
                        <w:r w:rsidR="00100FB2">
                          <w:rPr>
                            <w:noProof/>
                            <w:webHidden/>
                          </w:rPr>
                        </w:r>
                        <w:r w:rsidR="00100FB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00FB2">
                          <w:rPr>
                            <w:noProof/>
                            <w:webHidden/>
                          </w:rPr>
                          <w:t>1</w:t>
                        </w:r>
                        <w:r w:rsidR="00100FB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99FE7C9" w14:textId="3A7FCD24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66" w:history="1">
                        <w:r w:rsidRPr="00D7075C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_Toc149829766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68C0966" w14:textId="74868867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67" w:history="1">
                        <w:r w:rsidRPr="00D7075C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_Toc149829767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5515FCD" w14:textId="679C9F8F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68" w:history="1">
                        <w:r w:rsidRPr="00D7075C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_Toc149829768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DD51BD5" w14:textId="5BA422F1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69" w:history="1">
                        <w:r w:rsidRPr="00D7075C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_Toc149829769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399847C" w14:textId="0D873B92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70" w:history="1">
                        <w:r w:rsidRPr="00D7075C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_Toc149829770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37C552C" w14:textId="01899E53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71" w:history="1">
                        <w:r w:rsidRPr="00D7075C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_Toc149829771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3DC67CF" w14:textId="0B983DCE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72" w:history="1">
                        <w:r w:rsidRPr="00D7075C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_Toc149829772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9871630" w14:textId="1DC1D765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73" w:history="1">
                        <w:r w:rsidRPr="00D7075C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_Toc149829773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6B0CCD" w14:textId="317428E6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74" w:history="1">
                        <w:r w:rsidRPr="00D7075C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_Toc149829774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BD6D463" w14:textId="582E4E41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75" w:history="1">
                        <w:r w:rsidRPr="00D7075C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_Toc149829775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B9EB17B" w14:textId="56E28E46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76" w:history="1">
                        <w:r w:rsidRPr="00D7075C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_Toc149829776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20B9B84" w14:textId="1EFB2876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77" w:history="1">
                        <w:r w:rsidRPr="00D7075C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_Toc149829777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259FD02" w14:textId="223B43F5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78" w:history="1">
                        <w:r w:rsidRPr="00D7075C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_Toc149829778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14BF856" w14:textId="6584E853" w:rsidR="00100FB2" w:rsidRDefault="00100FB2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9829779" w:history="1">
                        <w:r w:rsidRPr="00D7075C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_Toc149829779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94DC371" w14:textId="0A82E771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0BD9ED54" w14:textId="77777777" w:rsidR="00F448BC" w:rsidRDefault="00F448BC" w:rsidP="00A5373F"/>
        </w:tc>
      </w:tr>
      <w:tr w:rsidR="00F448BC" w14:paraId="15EA8AA8" w14:textId="77777777" w:rsidTr="00BE081A">
        <w:trPr>
          <w:cantSplit/>
          <w:trHeight w:val="3924"/>
        </w:trPr>
        <w:tc>
          <w:tcPr>
            <w:tcW w:w="6285" w:type="dxa"/>
          </w:tcPr>
          <w:p w14:paraId="386F25E7" w14:textId="6E245D20" w:rsidR="00C27B5D" w:rsidRDefault="00100FB2" w:rsidP="00C27B5D">
            <w:pPr>
              <w:pStyle w:val="Heading1"/>
            </w:pPr>
            <w:bookmarkStart w:id="0" w:name="_Toc149829765"/>
            <w:r>
              <w:t>Description</w:t>
            </w:r>
            <w:bookmarkEnd w:id="0"/>
          </w:p>
          <w:p w14:paraId="1B0DF2BA" w14:textId="4655504E" w:rsidR="00F448BC" w:rsidRPr="00E65D6E" w:rsidRDefault="00100FB2" w:rsidP="00FF408C">
            <w:r>
              <w:t>No Data</w:t>
            </w:r>
          </w:p>
        </w:tc>
        <w:tc>
          <w:tcPr>
            <w:tcW w:w="4713" w:type="dxa"/>
            <w:vMerge/>
          </w:tcPr>
          <w:p w14:paraId="01257AF4" w14:textId="77777777" w:rsidR="00F448BC" w:rsidRPr="00A33AA4" w:rsidRDefault="00F448BC" w:rsidP="00840CC7">
            <w:pPr>
              <w:pStyle w:val="TOC3"/>
            </w:pPr>
          </w:p>
        </w:tc>
      </w:tr>
    </w:tbl>
    <w:p w14:paraId="61D6025B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176ABE11" w14:textId="77777777" w:rsidTr="00DD03CF">
        <w:tc>
          <w:tcPr>
            <w:tcW w:w="11016" w:type="dxa"/>
          </w:tcPr>
          <w:p w14:paraId="6A2552A8" w14:textId="7A7779AF" w:rsidR="00343025" w:rsidRDefault="00100FB2" w:rsidP="00343025">
            <w:pPr>
              <w:pStyle w:val="Heading1"/>
            </w:pPr>
            <w:bookmarkStart w:id="1" w:name="_Toc243733140"/>
            <w:bookmarkStart w:id="2" w:name="_Toc245020107"/>
            <w:bookmarkStart w:id="3" w:name="_Toc245020139"/>
            <w:bookmarkStart w:id="4" w:name="_Toc149829766"/>
            <w:r>
              <w:lastRenderedPageBreak/>
              <w:t>Assumptions</w:t>
            </w:r>
            <w:bookmarkEnd w:id="4"/>
          </w:p>
          <w:p w14:paraId="1D77C91A" w14:textId="19DC13A7" w:rsidR="00A96F2C" w:rsidRDefault="00A96F2C" w:rsidP="00A96F2C"/>
        </w:tc>
      </w:tr>
    </w:tbl>
    <w:p w14:paraId="750A60EC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382F7F7A" w14:textId="77777777" w:rsidTr="00ED5A01">
        <w:tc>
          <w:tcPr>
            <w:tcW w:w="11016" w:type="dxa"/>
          </w:tcPr>
          <w:p w14:paraId="2A353A44" w14:textId="0A56AA86" w:rsidR="00FF408C" w:rsidRDefault="00100FB2" w:rsidP="00FF408C">
            <w:pPr>
              <w:pStyle w:val="Heading1"/>
            </w:pPr>
            <w:bookmarkStart w:id="5" w:name="_Toc149829767"/>
            <w:r>
              <w:lastRenderedPageBreak/>
              <w:t>Model Information</w:t>
            </w:r>
            <w:bookmarkEnd w:id="5"/>
          </w:p>
          <w:p w14:paraId="57091858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7CDCD300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495C6B22" w14:textId="77777777" w:rsidTr="00077EA0">
                    <w:tc>
                      <w:tcPr>
                        <w:tcW w:w="8640" w:type="dxa"/>
                      </w:tcPr>
                      <w:p w14:paraId="12F7D96A" w14:textId="46291824" w:rsidR="00077EA0" w:rsidRDefault="00100FB2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318FEB4E" wp14:editId="5AB8CB19">
                              <wp:extent cx="5349240" cy="3027045"/>
                              <wp:effectExtent l="0" t="0" r="3810" b="1905"/>
                              <wp:docPr id="46470520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6470520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0270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986D6F5" w14:textId="2F2BB95E" w:rsidR="00C16188" w:rsidRDefault="00100FB2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Quiz 6</w:t>
                  </w:r>
                </w:p>
                <w:p w14:paraId="44F16C84" w14:textId="732CEF28" w:rsidR="00C16188" w:rsidRDefault="00100FB2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58D70027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E97990B" w14:textId="2CB7BF7B" w:rsidR="00C16188" w:rsidRPr="0044448A" w:rsidRDefault="00100FB2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00FB44F3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B2DCB1C" w14:textId="5A881E20" w:rsidR="00C16188" w:rsidRDefault="00100FB2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D5BD13" w14:textId="04E2BC35" w:rsidR="00C16188" w:rsidRDefault="00100FB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0C35BD1" w14:textId="006D6C23" w:rsidR="00C16188" w:rsidRDefault="00100FB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A63991" w14:textId="4BB81028" w:rsidR="00C16188" w:rsidRDefault="00100FB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100FB2" w14:paraId="54457FB1" w14:textId="77777777" w:rsidTr="00D845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9D7446" w14:textId="03EC7762" w:rsidR="00100FB2" w:rsidRDefault="00100FB2" w:rsidP="00D845D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Bolt Hole x 2</w:t>
                  </w:r>
                </w:p>
                <w:p w14:paraId="3B827174" w14:textId="5664AAF5" w:rsidR="00100FB2" w:rsidRPr="0044448A" w:rsidRDefault="00100FB2" w:rsidP="00D845D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EFF4D12" wp14:editId="63F95A13">
                        <wp:extent cx="1562735" cy="884555"/>
                        <wp:effectExtent l="0" t="0" r="0" b="0"/>
                        <wp:docPr id="1854100469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54100469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84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4748AF" w14:textId="7827A0B1" w:rsidR="00100FB2" w:rsidRPr="0044448A" w:rsidRDefault="00100FB2" w:rsidP="00D845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6EFC5D" w14:textId="77777777" w:rsidR="00100FB2" w:rsidRDefault="00100FB2" w:rsidP="00D845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Mass:2.38417 lb</w:t>
                  </w:r>
                </w:p>
                <w:p w14:paraId="7BC022F7" w14:textId="77777777" w:rsidR="00100FB2" w:rsidRDefault="00100FB2" w:rsidP="00D845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Volume:8.57059 in^3</w:t>
                  </w:r>
                </w:p>
                <w:p w14:paraId="48BFB736" w14:textId="77777777" w:rsidR="00100FB2" w:rsidRDefault="00100FB2" w:rsidP="00D845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Density:0.27818 lb/in^3</w:t>
                  </w:r>
                </w:p>
                <w:p w14:paraId="3E3300E9" w14:textId="77777777" w:rsidR="00100FB2" w:rsidRDefault="00100FB2" w:rsidP="00D845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Weight:2.38255 lbf</w:t>
                  </w:r>
                </w:p>
                <w:p w14:paraId="47BC175F" w14:textId="7DE4663C" w:rsidR="00100FB2" w:rsidRPr="0044448A" w:rsidRDefault="00100FB2" w:rsidP="00D845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B4837B" w14:textId="77777777" w:rsidR="00100FB2" w:rsidRDefault="00100FB2" w:rsidP="00D845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D:\NOT SOFTWARE\TU23FL-CAD-Q6\Hitch 7-3.SLDPRT</w:t>
                  </w:r>
                </w:p>
                <w:p w14:paraId="15D98163" w14:textId="2024E84B" w:rsidR="00100FB2" w:rsidRPr="0044448A" w:rsidRDefault="00100FB2" w:rsidP="00D845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 2 14:30:02 2023</w:t>
                  </w:r>
                </w:p>
              </w:tc>
            </w:tr>
            <w:tr w:rsidR="00C16188" w14:paraId="76569BBC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90C684" w14:textId="40DF8CAC" w:rsidR="00C16188" w:rsidRDefault="00100FB2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14:paraId="471C7E2F" w14:textId="4AD8F0F1" w:rsidR="004B3022" w:rsidRPr="0044448A" w:rsidRDefault="00100FB2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FA02344" wp14:editId="651DC545">
                        <wp:extent cx="1562735" cy="884555"/>
                        <wp:effectExtent l="0" t="0" r="0" b="0"/>
                        <wp:docPr id="132913645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2913645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84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21BA46" w14:textId="22DC0127" w:rsidR="00C16188" w:rsidRPr="0044448A" w:rsidRDefault="00100FB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95A5C6" w14:textId="77777777" w:rsidR="00100FB2" w:rsidRDefault="00100FB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Mass:3.61118 lb</w:t>
                  </w:r>
                </w:p>
                <w:p w14:paraId="6D03FF44" w14:textId="77777777" w:rsidR="00100FB2" w:rsidRDefault="00100FB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Volume:12.7334 in^3</w:t>
                  </w:r>
                </w:p>
                <w:p w14:paraId="2F8FA38D" w14:textId="77777777" w:rsidR="00100FB2" w:rsidRDefault="00100FB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Density:0.283599 lb/in^3</w:t>
                  </w:r>
                </w:p>
                <w:p w14:paraId="7EB6A4C9" w14:textId="77777777" w:rsidR="00100FB2" w:rsidRDefault="00100FB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Weight:3.60873 lbf</w:t>
                  </w:r>
                </w:p>
                <w:p w14:paraId="47F3EA2B" w14:textId="34821D9B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3DF207" w14:textId="77777777" w:rsidR="00100FB2" w:rsidRDefault="00100FB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D:\NOT SOFTWARE\TU23FL-CAD-Q6\Hitch Channel 7-3.SLDPRT</w:t>
                  </w:r>
                </w:p>
                <w:p w14:paraId="736B4C2F" w14:textId="787AB45B" w:rsidR="00C16188" w:rsidRPr="0044448A" w:rsidRDefault="00100FB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 2 14:30:02 2023</w:t>
                  </w:r>
                </w:p>
              </w:tc>
            </w:tr>
          </w:tbl>
          <w:p w14:paraId="3C62DFC6" w14:textId="2AA8B1AE" w:rsidR="00FF408C" w:rsidRDefault="00FF408C" w:rsidP="00A96F2C"/>
        </w:tc>
      </w:tr>
    </w:tbl>
    <w:p w14:paraId="113A4F47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2883061C" w14:textId="77777777" w:rsidTr="005E294F">
        <w:tc>
          <w:tcPr>
            <w:tcW w:w="11016" w:type="dxa"/>
          </w:tcPr>
          <w:p w14:paraId="0500161C" w14:textId="574D18B9" w:rsidR="00B35001" w:rsidRPr="00B35001" w:rsidRDefault="00100FB2" w:rsidP="00B35001">
            <w:pPr>
              <w:pStyle w:val="Heading1"/>
            </w:pPr>
            <w:bookmarkStart w:id="6" w:name="_Toc149829768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58"/>
              <w:gridCol w:w="5280"/>
            </w:tblGrid>
            <w:tr w:rsidR="00B35001" w14:paraId="332BD71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5CF64D" w14:textId="5C6AE234" w:rsidR="00B35001" w:rsidRDefault="00100FB2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61E8C6" w14:textId="1A698ABA" w:rsidR="00B35001" w:rsidRDefault="00100FB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2</w:t>
                  </w:r>
                </w:p>
              </w:tc>
            </w:tr>
            <w:tr w:rsidR="00100FB2" w14:paraId="722E2F0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FC163C" w14:textId="70D02684" w:rsidR="00100FB2" w:rsidRDefault="00100FB2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EE0478" w14:textId="7C628EA9" w:rsidR="00100FB2" w:rsidRDefault="00100FB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100FB2" w14:paraId="5257C6D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DB5FF2" w14:textId="0C748D30" w:rsidR="00100FB2" w:rsidRDefault="00100FB2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FC766B" w14:textId="6E5924CE" w:rsidR="00100FB2" w:rsidRDefault="00100FB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100FB2" w14:paraId="307F947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9A33A4" w14:textId="296FE111" w:rsidR="00100FB2" w:rsidRDefault="00100FB2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BBFA55" w14:textId="441A0D5C" w:rsidR="00100FB2" w:rsidRDefault="00100FB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100FB2" w14:paraId="308BC7B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308014" w14:textId="7D7AC6FF" w:rsidR="00100FB2" w:rsidRDefault="00100FB2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AE5F54" w14:textId="6A3111F4" w:rsidR="00100FB2" w:rsidRDefault="00100FB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100FB2" w14:paraId="038EC2E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4762BE" w14:textId="16D8CD60" w:rsidR="00100FB2" w:rsidRDefault="00100FB2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A3F22F" w14:textId="164B9619" w:rsidR="00100FB2" w:rsidRDefault="00100FB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100FB2" w14:paraId="29FBB2C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A78AAE" w14:textId="38070624" w:rsidR="00100FB2" w:rsidRDefault="00100FB2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802442" w14:textId="0083583E" w:rsidR="00100FB2" w:rsidRDefault="00100FB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00FB2" w14:paraId="679385A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4087B1" w14:textId="217B5F97" w:rsidR="00100FB2" w:rsidRDefault="00100FB2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A261EC" w14:textId="150EEA5E" w:rsidR="00100FB2" w:rsidRDefault="00100FB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100FB2" w14:paraId="76BE86D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786BD7" w14:textId="0647170F" w:rsidR="00100FB2" w:rsidRDefault="00100FB2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CDDDB0" w14:textId="704C5C29" w:rsidR="00100FB2" w:rsidRDefault="00100FB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00FB2" w14:paraId="3D3B8D7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866FC1" w14:textId="30AE8564" w:rsidR="00100FB2" w:rsidRDefault="00100FB2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7A2072" w14:textId="32401689" w:rsidR="00100FB2" w:rsidRDefault="00100FB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00FB2" w14:paraId="410FC69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4B0A6D" w14:textId="15422929" w:rsidR="00100FB2" w:rsidRDefault="00100FB2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DBD1E3" w14:textId="2631B402" w:rsidR="00100FB2" w:rsidRDefault="00100FB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00FB2" w14:paraId="3C1D5EA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21FD1C" w14:textId="4DC4E337" w:rsidR="00100FB2" w:rsidRDefault="00100FB2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F7F921" w14:textId="154D97D0" w:rsidR="00100FB2" w:rsidRDefault="00100FB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100FB2" w14:paraId="5FB6C24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20AE08" w14:textId="01478D2A" w:rsidR="00100FB2" w:rsidRDefault="00100FB2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C15A6C" w14:textId="30FF2B4C" w:rsidR="00100FB2" w:rsidRDefault="00100FB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00FB2" w14:paraId="4374476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E56CCC" w14:textId="5EE3BEFD" w:rsidR="00100FB2" w:rsidRDefault="00100FB2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8BBA3C" w14:textId="6222CCD2" w:rsidR="00100FB2" w:rsidRDefault="00100FB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100FB2" w14:paraId="1927522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F204D0" w14:textId="1487EEF3" w:rsidR="00100FB2" w:rsidRDefault="00100FB2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AF8251" w14:textId="3DE6A403" w:rsidR="00100FB2" w:rsidRDefault="00100FB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00FB2" w14:paraId="4D31316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DFE25F" w14:textId="734027AF" w:rsidR="00100FB2" w:rsidRDefault="00100FB2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FC2555" w14:textId="7F3F4F6B" w:rsidR="00100FB2" w:rsidRDefault="00100FB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00FB2" w14:paraId="3605E7E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C51559" w14:textId="1B9EE0B7" w:rsidR="00100FB2" w:rsidRDefault="00100FB2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D0EC4C" w14:textId="391F84C1" w:rsidR="00100FB2" w:rsidRDefault="00100FB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(D:\NOT SOFTWARE\TU23FL-CAD-Q6)</w:t>
                  </w:r>
                </w:p>
              </w:tc>
            </w:tr>
          </w:tbl>
          <w:p w14:paraId="3DC7793E" w14:textId="3D6D8295" w:rsidR="005E294F" w:rsidRDefault="005E294F" w:rsidP="00A96F2C"/>
        </w:tc>
      </w:tr>
      <w:bookmarkEnd w:id="1"/>
      <w:bookmarkEnd w:id="2"/>
      <w:bookmarkEnd w:id="3"/>
    </w:tbl>
    <w:p w14:paraId="458E2EB2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60EE32E0" w14:textId="77777777" w:rsidTr="00E80CD9">
        <w:tc>
          <w:tcPr>
            <w:tcW w:w="11016" w:type="dxa"/>
          </w:tcPr>
          <w:p w14:paraId="7AA24A49" w14:textId="41B365BB" w:rsidR="00F33129" w:rsidRPr="00B35001" w:rsidRDefault="00100FB2" w:rsidP="000A7C6B">
            <w:pPr>
              <w:pStyle w:val="Heading1"/>
            </w:pPr>
            <w:bookmarkStart w:id="7" w:name="_Toc149829769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88"/>
              <w:gridCol w:w="5250"/>
            </w:tblGrid>
            <w:tr w:rsidR="00F33129" w14:paraId="43CF972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08DABD" w14:textId="6D468510" w:rsidR="00F33129" w:rsidRDefault="00100FB2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BC6731" w14:textId="4FC36CED" w:rsidR="00F33129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English (IPS)</w:t>
                  </w:r>
                </w:p>
              </w:tc>
            </w:tr>
            <w:tr w:rsidR="00100FB2" w14:paraId="054E628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07E5FB" w14:textId="2B260D0A" w:rsidR="00100FB2" w:rsidRDefault="00100FB2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0E93F0" w14:textId="6DCEFD1D" w:rsidR="00100FB2" w:rsidRDefault="00100FB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</w:t>
                  </w:r>
                </w:p>
              </w:tc>
            </w:tr>
            <w:tr w:rsidR="00100FB2" w14:paraId="4852BEF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6FB60B" w14:textId="2974F148" w:rsidR="00100FB2" w:rsidRDefault="00100FB2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A7B837" w14:textId="0659320C" w:rsidR="00100FB2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Fahrenheit</w:t>
                  </w:r>
                </w:p>
              </w:tc>
            </w:tr>
            <w:tr w:rsidR="00100FB2" w14:paraId="3FD33DC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8BCB6C" w14:textId="25F58350" w:rsidR="00100FB2" w:rsidRDefault="00100FB2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07AF0D" w14:textId="56BB583F" w:rsidR="00100FB2" w:rsidRDefault="00100FB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Hertz</w:t>
                  </w:r>
                </w:p>
              </w:tc>
            </w:tr>
            <w:tr w:rsidR="00100FB2" w14:paraId="6C26CFE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F14E84" w14:textId="2802872B" w:rsidR="00100FB2" w:rsidRDefault="00100FB2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5DD7A6" w14:textId="04084395" w:rsidR="00100FB2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psi</w:t>
                  </w:r>
                </w:p>
              </w:tc>
            </w:tr>
          </w:tbl>
          <w:p w14:paraId="11EA3489" w14:textId="7A0628CE" w:rsidR="00F33129" w:rsidRDefault="00F33129" w:rsidP="000A7C6B"/>
        </w:tc>
      </w:tr>
    </w:tbl>
    <w:p w14:paraId="2D22A3AD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463866B4" w14:textId="77777777" w:rsidTr="005273D5">
        <w:trPr>
          <w:trHeight w:val="4158"/>
        </w:trPr>
        <w:tc>
          <w:tcPr>
            <w:tcW w:w="11136" w:type="dxa"/>
          </w:tcPr>
          <w:p w14:paraId="24EDF7B2" w14:textId="2E1CCBE6" w:rsidR="00E80CD9" w:rsidRPr="00AC3438" w:rsidRDefault="00100FB2" w:rsidP="000A7C6B">
            <w:pPr>
              <w:pStyle w:val="Heading1"/>
            </w:pPr>
            <w:bookmarkStart w:id="8" w:name="_Toc243733144"/>
            <w:bookmarkStart w:id="9" w:name="_Toc245020112"/>
            <w:bookmarkStart w:id="10" w:name="_Toc245020144"/>
            <w:bookmarkStart w:id="11" w:name="_Toc149829770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036EEDDF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4424F4" w14:textId="31D74D99" w:rsidR="00E80CD9" w:rsidRPr="003E6C57" w:rsidRDefault="00100FB2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4A94CF" w14:textId="4FCCDDEE" w:rsidR="00E80CD9" w:rsidRPr="003E6C57" w:rsidRDefault="00100FB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3B9FD1" w14:textId="7C4C925F" w:rsidR="00E80CD9" w:rsidRPr="003E6C57" w:rsidRDefault="00100FB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1EFC2469" w14:textId="77777777" w:rsidTr="00100FB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51A8286D" w14:textId="2779826E" w:rsidR="00E80CD9" w:rsidRPr="00577134" w:rsidRDefault="00100FB2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7B8D86A8" wp14:editId="633E6CEA">
                        <wp:extent cx="1904365" cy="1077595"/>
                        <wp:effectExtent l="0" t="0" r="635" b="8255"/>
                        <wp:docPr id="104404529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4045295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77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5AEC004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23C214" w14:textId="2E6660A0" w:rsidR="00E80CD9" w:rsidRPr="00BE6656" w:rsidRDefault="00100FB2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D942FE" w14:textId="10CCEBED" w:rsidR="00E80CD9" w:rsidRPr="00BE6656" w:rsidRDefault="00100FB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Alloy Steel</w:t>
                        </w:r>
                      </w:p>
                    </w:tc>
                  </w:tr>
                  <w:tr w:rsidR="00100FB2" w:rsidRPr="00577134" w14:paraId="664618B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EFA813" w14:textId="2A2E84F0" w:rsidR="00100FB2" w:rsidRDefault="00100FB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0F97F9" w14:textId="55AEB2F8" w:rsidR="00100FB2" w:rsidRDefault="00100FB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100FB2" w:rsidRPr="00577134" w14:paraId="125963E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720BDF" w14:textId="0A5A7AC0" w:rsidR="00100FB2" w:rsidRDefault="00100FB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3E3A8F" w14:textId="4C23C575" w:rsidR="00100FB2" w:rsidRDefault="00100FB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100FB2" w:rsidRPr="00577134" w14:paraId="386791E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7F6420" w14:textId="78553503" w:rsidR="00100FB2" w:rsidRDefault="00100FB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30C7A3" w14:textId="77DFBC15" w:rsidR="00100FB2" w:rsidRDefault="00100FB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89,984.6 psi</w:t>
                        </w:r>
                      </w:p>
                    </w:tc>
                  </w:tr>
                  <w:tr w:rsidR="00100FB2" w:rsidRPr="00577134" w14:paraId="294F484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8137EA" w14:textId="6194BDE8" w:rsidR="00100FB2" w:rsidRDefault="00100FB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4AE565" w14:textId="22465FA0" w:rsidR="00100FB2" w:rsidRDefault="00100FB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104,982 psi</w:t>
                        </w:r>
                      </w:p>
                    </w:tc>
                  </w:tr>
                  <w:tr w:rsidR="00100FB2" w:rsidRPr="00577134" w14:paraId="6711434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244983" w14:textId="1C4E1B00" w:rsidR="00100FB2" w:rsidRDefault="00100FB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24FD2C" w14:textId="7B6E8CE3" w:rsidR="00100FB2" w:rsidRDefault="00100FB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3.04579e+07 psi</w:t>
                        </w:r>
                      </w:p>
                    </w:tc>
                  </w:tr>
                  <w:tr w:rsidR="00100FB2" w:rsidRPr="00577134" w14:paraId="463AFC2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45840A" w14:textId="5FE812FF" w:rsidR="00100FB2" w:rsidRDefault="00100FB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E7447B" w14:textId="652DAEA1" w:rsidR="00100FB2" w:rsidRDefault="00100FB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100FB2" w:rsidRPr="00577134" w14:paraId="1268BDB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7ED686" w14:textId="57437178" w:rsidR="00100FB2" w:rsidRDefault="00100FB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F8D0A3" w14:textId="5164EDD2" w:rsidR="00100FB2" w:rsidRDefault="00100FB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0.27818 lb/in^3</w:t>
                        </w:r>
                      </w:p>
                    </w:tc>
                  </w:tr>
                  <w:tr w:rsidR="00100FB2" w:rsidRPr="00577134" w14:paraId="6134D38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D8FE98" w14:textId="42A46C90" w:rsidR="00100FB2" w:rsidRDefault="00100FB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ABB469" w14:textId="38E5ADD3" w:rsidR="00100FB2" w:rsidRDefault="00100FB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1.1458e+07 psi</w:t>
                        </w:r>
                      </w:p>
                    </w:tc>
                  </w:tr>
                  <w:tr w:rsidR="00100FB2" w:rsidRPr="00577134" w14:paraId="1C03ED8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58604D" w14:textId="5DBC1D9F" w:rsidR="00100FB2" w:rsidRDefault="00100FB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73229E" w14:textId="14C944D7" w:rsidR="00100FB2" w:rsidRDefault="00100FB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7.22222e-06 /Fahrenheit</w:t>
                        </w:r>
                      </w:p>
                    </w:tc>
                  </w:tr>
                </w:tbl>
                <w:p w14:paraId="2AD3CD95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1A829789" w14:textId="4C48B503" w:rsidR="00E80CD9" w:rsidRPr="00577134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1(Bolt Hole x 2)(Hitch 7-3-1)</w:t>
                  </w:r>
                </w:p>
              </w:tc>
            </w:tr>
            <w:tr w:rsidR="00100FB2" w:rsidRPr="000841BF" w14:paraId="14613544" w14:textId="77777777" w:rsidTr="00D845D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3D66308C" w14:textId="524E41CC" w:rsidR="00100FB2" w:rsidRPr="000841BF" w:rsidRDefault="00100FB2" w:rsidP="00D845D9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100FB2" w:rsidRPr="000841BF" w14:paraId="0DE2CD4B" w14:textId="77777777" w:rsidTr="00100FB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7FA38760" w14:textId="7D2498DC" w:rsidR="00100FB2" w:rsidRPr="00577134" w:rsidRDefault="00100FB2" w:rsidP="00D845D9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00093034" wp14:editId="76E33865">
                        <wp:extent cx="1904365" cy="1077595"/>
                        <wp:effectExtent l="0" t="0" r="635" b="8255"/>
                        <wp:docPr id="162697090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697090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77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100FB2" w:rsidRPr="00577134" w14:paraId="152EE8E5" w14:textId="77777777" w:rsidTr="00D845D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8D775E" w14:textId="7E6120E8" w:rsidR="00100FB2" w:rsidRPr="00BE6656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12936FA" w14:textId="5FB06F2C" w:rsidR="00100FB2" w:rsidRPr="00BE6656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ASTM A36 Steel</w:t>
                        </w:r>
                      </w:p>
                    </w:tc>
                  </w:tr>
                  <w:tr w:rsidR="00100FB2" w:rsidRPr="00577134" w14:paraId="7A191D49" w14:textId="77777777" w:rsidTr="00D845D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87314B" w14:textId="308565DE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07B026F" w14:textId="08A1C24E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100FB2" w:rsidRPr="00577134" w14:paraId="2D30EF30" w14:textId="77777777" w:rsidTr="00D845D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FFCD5C" w14:textId="4954DC97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E75EDCF" w14:textId="579F6E60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100FB2" w:rsidRPr="00577134" w14:paraId="03F61E19" w14:textId="77777777" w:rsidTr="00D845D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2634EA" w14:textId="13ED5DE1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C8D73E" w14:textId="14374E71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36,259.4 psi</w:t>
                        </w:r>
                      </w:p>
                    </w:tc>
                  </w:tr>
                  <w:tr w:rsidR="00100FB2" w:rsidRPr="00577134" w14:paraId="0F012941" w14:textId="77777777" w:rsidTr="00D845D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B6DFA4" w14:textId="3A98678C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1AE83C0" w14:textId="03C943E6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58,015.1 psi</w:t>
                        </w:r>
                      </w:p>
                    </w:tc>
                  </w:tr>
                  <w:tr w:rsidR="00100FB2" w:rsidRPr="00577134" w14:paraId="3E7C047B" w14:textId="77777777" w:rsidTr="00D845D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19DD74" w14:textId="36C4B960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517180" w14:textId="340877C9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2.90075e+07 psi</w:t>
                        </w:r>
                      </w:p>
                    </w:tc>
                  </w:tr>
                  <w:tr w:rsidR="00100FB2" w:rsidRPr="00577134" w14:paraId="666CCAD8" w14:textId="77777777" w:rsidTr="00D845D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28CC99" w14:textId="76AE9FA0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3DEAFD" w14:textId="242EB131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0.26  </w:t>
                        </w:r>
                      </w:p>
                    </w:tc>
                  </w:tr>
                  <w:tr w:rsidR="00100FB2" w:rsidRPr="00577134" w14:paraId="68AD6C4B" w14:textId="77777777" w:rsidTr="00D845D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383748" w14:textId="60206F68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ADB2B3" w14:textId="575ED3C7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0.283599 lb/in^3</w:t>
                        </w:r>
                      </w:p>
                    </w:tc>
                  </w:tr>
                  <w:tr w:rsidR="00100FB2" w:rsidRPr="00577134" w14:paraId="1E1B9390" w14:textId="77777777" w:rsidTr="00D845D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63FF4A" w14:textId="22F8BD8D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4592C0" w14:textId="3B8C9394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1.15015e+07 psi</w:t>
                        </w:r>
                      </w:p>
                    </w:tc>
                  </w:tr>
                </w:tbl>
                <w:p w14:paraId="43A94506" w14:textId="77777777" w:rsidR="00100FB2" w:rsidRPr="00577134" w:rsidRDefault="00100FB2" w:rsidP="00D845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4FC9DAFC" w14:textId="5FCE2D7D" w:rsidR="00100FB2" w:rsidRPr="00577134" w:rsidRDefault="00100FB2" w:rsidP="00D845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1(Cut-Extrude1)(Hitch Channel 7-3-1)</w:t>
                  </w:r>
                </w:p>
              </w:tc>
            </w:tr>
            <w:tr w:rsidR="00100FB2" w:rsidRPr="000841BF" w14:paraId="5DF9FFA6" w14:textId="77777777" w:rsidTr="00D845D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DFBBFCE" w14:textId="220A1867" w:rsidR="00100FB2" w:rsidRPr="000841BF" w:rsidRDefault="00100FB2" w:rsidP="00D845D9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795ED5AE" w14:textId="15A5F6F8" w:rsidR="00E80CD9" w:rsidRDefault="00E80CD9" w:rsidP="000A7C6B"/>
        </w:tc>
      </w:tr>
      <w:bookmarkEnd w:id="8"/>
      <w:bookmarkEnd w:id="9"/>
      <w:bookmarkEnd w:id="10"/>
    </w:tbl>
    <w:p w14:paraId="7CC8CFD8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05D90F07" w14:textId="77777777" w:rsidTr="00452CBC">
        <w:tc>
          <w:tcPr>
            <w:tcW w:w="11016" w:type="dxa"/>
          </w:tcPr>
          <w:p w14:paraId="3EDA841C" w14:textId="726D480C" w:rsidR="005273D5" w:rsidRPr="00AF1A58" w:rsidRDefault="00100FB2" w:rsidP="000A7C6B">
            <w:pPr>
              <w:pStyle w:val="Heading1"/>
              <w:rPr>
                <w:b w:val="0"/>
                <w:bCs w:val="0"/>
              </w:rPr>
            </w:pPr>
            <w:bookmarkStart w:id="12" w:name="_Toc149829771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100FB2" w14:paraId="1C8B81EA" w14:textId="77777777" w:rsidTr="00FB3B2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00AFCB6" w14:textId="361B521B" w:rsidR="00100FB2" w:rsidRPr="004E282D" w:rsidRDefault="00100FB2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08DCA74" w14:textId="44A962FB" w:rsidR="00100FB2" w:rsidRPr="004E282D" w:rsidRDefault="00100FB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3C1CABC" w14:textId="0DE0AACE" w:rsidR="00100FB2" w:rsidRPr="004E282D" w:rsidRDefault="00100FB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100FB2" w14:paraId="726E6551" w14:textId="77777777" w:rsidTr="002814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2F03ABE6" w14:textId="0A18D765" w:rsidR="00100FB2" w:rsidRPr="00AD5FBA" w:rsidRDefault="00100FB2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3AE671BE" w14:textId="1888DEA9" w:rsidR="00100FB2" w:rsidRPr="006208CB" w:rsidRDefault="00100FB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5D2BA95" wp14:editId="253B1E5C">
                        <wp:extent cx="1772285" cy="1002665"/>
                        <wp:effectExtent l="0" t="0" r="0" b="6985"/>
                        <wp:docPr id="1179288389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7928838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026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100FB2" w14:paraId="4E52105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9CBC0F4" w14:textId="27D1E02E" w:rsidR="00100FB2" w:rsidRPr="00BE6656" w:rsidRDefault="00100FB2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8B62264" w14:textId="399219D5" w:rsidR="00100FB2" w:rsidRPr="00154A1A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100FB2" w14:paraId="37BD526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8553F95" w14:textId="75104A48" w:rsidR="00100FB2" w:rsidRDefault="00100FB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974FA91" w14:textId="0CFEA3D2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65EA8E9F" w14:textId="77777777" w:rsidR="00100FB2" w:rsidRPr="004C6DEB" w:rsidRDefault="00100FB2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6DB02E3D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1031C26C" w14:textId="58558571" w:rsidR="003F154A" w:rsidRPr="003F154A" w:rsidRDefault="00100FB2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1AACA054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FFC7596" w14:textId="1CC471F2" w:rsidR="003F154A" w:rsidRDefault="00100FB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337D8DA" w14:textId="31B14E88" w:rsidR="003F154A" w:rsidRDefault="00100FB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0870979" w14:textId="7D502240" w:rsidR="003F154A" w:rsidRDefault="00100FB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7833E8D" w14:textId="38573A2A" w:rsidR="003F154A" w:rsidRDefault="00100FB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210367AA" w14:textId="2E6D474D" w:rsidR="003F154A" w:rsidRDefault="00100FB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47DE70E1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B8F7980" w14:textId="2B311BE7" w:rsidR="003F154A" w:rsidRDefault="00100FB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force(lbf)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A350C2C" w14:textId="329CD8CA" w:rsidR="003F154A" w:rsidRPr="00EF37BF" w:rsidRDefault="00100FB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440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020EABE" w14:textId="4244F29F" w:rsidR="003F154A" w:rsidRPr="00EF37BF" w:rsidRDefault="00100FB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220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9DA777A" w14:textId="2D12A2BD" w:rsidR="003F154A" w:rsidRDefault="00100FB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5.4885e-05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D267834" w14:textId="017B9E18" w:rsidR="003F154A" w:rsidRPr="00EF37BF" w:rsidRDefault="00100FB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491.935</w:t>
                        </w:r>
                      </w:p>
                    </w:tc>
                  </w:tr>
                  <w:tr w:rsidR="00935682" w14:paraId="3BD694EB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B9D49AC" w14:textId="16082784" w:rsidR="00935682" w:rsidRDefault="00100FB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Moment(lbf.in)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C200E79" w14:textId="463588D6" w:rsidR="00935682" w:rsidRDefault="00100FB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4D7FA46" w14:textId="6A1C90C8" w:rsidR="00935682" w:rsidRDefault="00100FB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CA8F964" w14:textId="3EF9FF28" w:rsidR="00935682" w:rsidRDefault="00100FB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9744061" w14:textId="7E6CA83A" w:rsidR="00935682" w:rsidRDefault="00100FB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321BC062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1AEAD4AC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100FB2" w14:paraId="519F6395" w14:textId="77777777" w:rsidTr="00156CE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DED7D5C" w14:textId="278FE8AB" w:rsidR="00100FB2" w:rsidRPr="004E282D" w:rsidRDefault="00100FB2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AEF1913" w14:textId="11EE687E" w:rsidR="00100FB2" w:rsidRPr="004E282D" w:rsidRDefault="00100FB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5985FC8" w14:textId="583748CC" w:rsidR="00100FB2" w:rsidRPr="004E282D" w:rsidRDefault="00100FB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100FB2" w14:paraId="75675A72" w14:textId="77777777" w:rsidTr="009C595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6ABC227E" w14:textId="366BC555" w:rsidR="00100FB2" w:rsidRPr="00F42DD1" w:rsidRDefault="00100FB2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Remote Load (Distributed connection)-1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4E843408" w14:textId="685E02DC" w:rsidR="00100FB2" w:rsidRPr="006208CB" w:rsidRDefault="00100FB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79A0A77B" wp14:editId="3AF9246D">
                        <wp:extent cx="1907540" cy="1079500"/>
                        <wp:effectExtent l="0" t="0" r="0" b="6350"/>
                        <wp:docPr id="1160211189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60211189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79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100FB2" w14:paraId="30210E7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2930FF9" w14:textId="625BD770" w:rsidR="00100FB2" w:rsidRPr="00BE6656" w:rsidRDefault="00100FB2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ED86ED7" w14:textId="7864BEF3" w:rsidR="00100FB2" w:rsidRPr="00B77EA3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100FB2" w14:paraId="390F8C4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B965785" w14:textId="24866D4C" w:rsidR="00100FB2" w:rsidRDefault="00100FB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1A88554" w14:textId="541BBD32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100FB2" w14:paraId="5329E98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795AF85" w14:textId="09EFB193" w:rsidR="00100FB2" w:rsidRDefault="00100FB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Weighting Factor: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47B243D" w14:textId="4B7C1CEF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Default (Constant)</w:t>
                        </w:r>
                      </w:p>
                    </w:tc>
                  </w:tr>
                  <w:tr w:rsidR="00100FB2" w14:paraId="25B5A0A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EF8341F" w14:textId="43E19311" w:rsidR="00100FB2" w:rsidRDefault="00100FB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Coordinate System: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2F46AE4" w14:textId="3FD3CFF0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Coordinate System1</w:t>
                        </w:r>
                      </w:p>
                    </w:tc>
                  </w:tr>
                  <w:tr w:rsidR="00100FB2" w14:paraId="634BE30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8679496" w14:textId="715293BB" w:rsidR="00100FB2" w:rsidRDefault="00100FB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Translational 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8BC1A5A" w14:textId="07FA729C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440 lbf,-220 lbf,---</w:t>
                        </w:r>
                      </w:p>
                    </w:tc>
                  </w:tr>
                  <w:tr w:rsidR="00100FB2" w14:paraId="5E4BC69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BF09416" w14:textId="1C0DEBF1" w:rsidR="00100FB2" w:rsidRDefault="00100FB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Rotational 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76DE735" w14:textId="5D213DA9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---,---,---</w:t>
                        </w:r>
                      </w:p>
                    </w:tc>
                  </w:tr>
                  <w:tr w:rsidR="00100FB2" w14:paraId="58D0207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75EA8A4" w14:textId="437A050A" w:rsidR="00100FB2" w:rsidRDefault="00100FB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 coordinates: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5787291" w14:textId="3B2036FC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1.616 0   in</w:t>
                        </w:r>
                      </w:p>
                    </w:tc>
                  </w:tr>
                </w:tbl>
                <w:p w14:paraId="6F283ADE" w14:textId="77777777" w:rsidR="00100FB2" w:rsidRDefault="00100FB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249867F6" w14:textId="737FE9D3" w:rsidR="005273D5" w:rsidRDefault="005273D5" w:rsidP="000A7C6B">
            <w:pPr>
              <w:rPr>
                <w:rStyle w:val="Strong"/>
              </w:rPr>
            </w:pPr>
          </w:p>
        </w:tc>
      </w:tr>
    </w:tbl>
    <w:p w14:paraId="73223E08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46F65CB5" w14:textId="77777777" w:rsidTr="005B3D16">
        <w:tc>
          <w:tcPr>
            <w:tcW w:w="11016" w:type="dxa"/>
          </w:tcPr>
          <w:p w14:paraId="03B2A57B" w14:textId="5FBB254E" w:rsidR="00132707" w:rsidRDefault="00132707" w:rsidP="000A7C6B">
            <w:pPr>
              <w:pStyle w:val="Heading1"/>
            </w:pPr>
            <w:r>
              <w:lastRenderedPageBreak/>
              <w:br w:type="page"/>
            </w:r>
            <w:bookmarkStart w:id="13" w:name="_Toc149829772"/>
            <w:r w:rsidR="00100FB2">
              <w:t>Connector Definitions</w:t>
            </w:r>
            <w:bookmarkEnd w:id="13"/>
          </w:p>
          <w:p w14:paraId="31968E27" w14:textId="77777777" w:rsidR="00132707" w:rsidRDefault="00132707" w:rsidP="000A7C6B"/>
          <w:p w14:paraId="77D836FF" w14:textId="0D3A292F" w:rsidR="00EF37BF" w:rsidRPr="009C0A33" w:rsidRDefault="00EF37BF" w:rsidP="000A7C6B"/>
          <w:p w14:paraId="4C53C9B2" w14:textId="77777777" w:rsidR="000F2729" w:rsidRDefault="000F2729" w:rsidP="000A7C6B"/>
          <w:p w14:paraId="456DA295" w14:textId="100F99BA" w:rsidR="00E12C21" w:rsidRDefault="00100FB2" w:rsidP="000A7C6B">
            <w:r>
              <w:rPr>
                <w:rStyle w:val="Strong"/>
              </w:rPr>
              <w:t>Pin/Bolt/Bearing Connector</w:t>
            </w:r>
          </w:p>
          <w:tbl>
            <w:tblPr>
              <w:tblStyle w:val="LightList-Accent11"/>
              <w:tblW w:w="10862" w:type="dxa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050"/>
              <w:gridCol w:w="3583"/>
            </w:tblGrid>
            <w:tr w:rsidR="00E12C21" w:rsidRPr="000841BF" w14:paraId="240737AB" w14:textId="77777777" w:rsidTr="00100FB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1A02FDB5" w14:textId="45FA6438" w:rsidR="00E12C21" w:rsidRPr="003E6C57" w:rsidRDefault="00100FB2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050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7FCBB87B" w14:textId="0534C6AD" w:rsidR="00E12C21" w:rsidRPr="003E6C57" w:rsidRDefault="00100FB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583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45713B92" w14:textId="7C7E80CD" w:rsidR="00E12C21" w:rsidRPr="003E6C57" w:rsidRDefault="00100FB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Strength Details</w:t>
                  </w:r>
                </w:p>
              </w:tc>
            </w:tr>
            <w:tr w:rsidR="00E12C21" w:rsidRPr="000841BF" w14:paraId="00EAFEB1" w14:textId="77777777" w:rsidTr="00100FB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14:paraId="43EF569D" w14:textId="72234A0B" w:rsidR="00E12C21" w:rsidRDefault="00100FB2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EDC8AE5" wp14:editId="16FC5E91">
                        <wp:extent cx="1904365" cy="1077595"/>
                        <wp:effectExtent l="0" t="0" r="635" b="8255"/>
                        <wp:docPr id="1822326543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22326543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77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FDAA76A" w14:textId="1A679F64" w:rsidR="00E12C21" w:rsidRPr="000F2729" w:rsidRDefault="00100FB2" w:rsidP="000A7C6B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Counterbore with Nut-1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76"/>
                    <w:gridCol w:w="1744"/>
                  </w:tblGrid>
                  <w:tr w:rsidR="002E61D4" w14:paraId="1C2D0D18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2557A4F" w14:textId="126EAE1A" w:rsidR="002E61D4" w:rsidRPr="00BE6656" w:rsidRDefault="00100FB2" w:rsidP="003F2268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441D248" w14:textId="3B19D6B7" w:rsidR="002E61D4" w:rsidRPr="002E61D4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edge(s)</w:t>
                        </w:r>
                      </w:p>
                    </w:tc>
                  </w:tr>
                  <w:tr w:rsidR="00100FB2" w14:paraId="022903C3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ADB3B4D" w14:textId="7A820D5A" w:rsidR="00100FB2" w:rsidRDefault="00100FB2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77EAFBE" w14:textId="6A473AC5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Bolt(Head/Nut diameter)(Counterbore)</w:t>
                        </w:r>
                      </w:p>
                    </w:tc>
                  </w:tr>
                  <w:tr w:rsidR="00100FB2" w14:paraId="70ABDD80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356BC99" w14:textId="0C5D7502" w:rsidR="00100FB2" w:rsidRDefault="00100FB2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18E06E8" w14:textId="785E8ACA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100FB2" w14:paraId="72CDD693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9003B50" w14:textId="5DADA8D5" w:rsidR="00100FB2" w:rsidRDefault="00100FB2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Head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8F0392A" w14:textId="6A32CEB7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0.75 in</w:t>
                        </w:r>
                      </w:p>
                    </w:tc>
                  </w:tr>
                  <w:tr w:rsidR="00100FB2" w14:paraId="59264BFA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09D41C0" w14:textId="2D3D95CE" w:rsidR="00100FB2" w:rsidRDefault="00100FB2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Nut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BF034CC" w14:textId="2EA8CD77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0.75 in</w:t>
                        </w:r>
                      </w:p>
                    </w:tc>
                  </w:tr>
                  <w:tr w:rsidR="00100FB2" w14:paraId="5701EC6A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58892EE" w14:textId="7FD780F6" w:rsidR="00100FB2" w:rsidRDefault="00100FB2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Nominal shank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3797ECA" w14:textId="097B5123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0.5 in</w:t>
                        </w:r>
                      </w:p>
                    </w:tc>
                  </w:tr>
                  <w:tr w:rsidR="00100FB2" w14:paraId="7CD64211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8D087AF" w14:textId="42B174C5" w:rsidR="00100FB2" w:rsidRDefault="00100FB2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Material name: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2F219D7" w14:textId="2CD9874E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Custom</w:t>
                        </w:r>
                      </w:p>
                    </w:tc>
                  </w:tr>
                  <w:tr w:rsidR="00100FB2" w14:paraId="0CB09380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F4E572C" w14:textId="6D174560" w:rsidR="00100FB2" w:rsidRDefault="00100FB2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Young's modulus: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B732DCA" w14:textId="30CD76B3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3e+07 psi</w:t>
                        </w:r>
                      </w:p>
                    </w:tc>
                  </w:tr>
                  <w:tr w:rsidR="00100FB2" w14:paraId="59A3EFFC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957EADF" w14:textId="013A697F" w:rsidR="00100FB2" w:rsidRDefault="00100FB2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CDA3158" w14:textId="38EDE389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0.3</w:t>
                        </w:r>
                      </w:p>
                    </w:tc>
                  </w:tr>
                  <w:tr w:rsidR="00100FB2" w14:paraId="4A6E52BA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A0C4ACA" w14:textId="05688510" w:rsidR="00100FB2" w:rsidRDefault="00100FB2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Preload (Torque):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49DF289" w14:textId="15C561F9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1,340 lbf.in</w:t>
                        </w:r>
                      </w:p>
                    </w:tc>
                  </w:tr>
                  <w:tr w:rsidR="00100FB2" w14:paraId="2322B0E6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2F9588A" w14:textId="04E93855" w:rsidR="00100FB2" w:rsidRDefault="00100FB2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Friction Factor (K):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2C67927" w14:textId="0222C104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0.2</w:t>
                        </w:r>
                      </w:p>
                    </w:tc>
                  </w:tr>
                  <w:tr w:rsidR="00100FB2" w14:paraId="250DC3AB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12CA080" w14:textId="1C183683" w:rsidR="00100FB2" w:rsidRDefault="00100FB2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Tight Fit: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816281E" w14:textId="67F00CB0" w:rsidR="00100FB2" w:rsidRDefault="00100FB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</w:tbl>
                <w:p w14:paraId="075C0BCB" w14:textId="77777777" w:rsidR="00E12C21" w:rsidRPr="00577134" w:rsidRDefault="00E12C2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14:paraId="52B627CF" w14:textId="77777777" w:rsidR="003319D9" w:rsidRDefault="003319D9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31220372" w14:textId="186E68D5" w:rsidR="00E12C21" w:rsidRPr="00577134" w:rsidRDefault="00100FB2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100FB2" w:rsidRPr="000841BF" w14:paraId="4A5AC19C" w14:textId="77777777" w:rsidTr="00D845D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425C40DC" w14:textId="63882EA4" w:rsidR="00100FB2" w:rsidRPr="000F054F" w:rsidRDefault="00100FB2" w:rsidP="00D845D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00FB2" w14:paraId="597203A1" w14:textId="77777777" w:rsidTr="00D845D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8310745" w14:textId="0C9999F0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BF0C99E" w14:textId="25733BE2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F738D4A" w14:textId="648D7492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F001006" w14:textId="11A82F87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0737C3D" w14:textId="71B82229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00FB2" w14:paraId="6432351D" w14:textId="77777777" w:rsidTr="00D845D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6021EAB" w14:textId="5D1962E7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(lbf)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A5F3E2C" w14:textId="7CE99F2B" w:rsidR="00100FB2" w:rsidRPr="00EF37BF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-13,434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2E0CC5D" w14:textId="0326B094" w:rsidR="00100FB2" w:rsidRPr="00EF37BF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-4.1562e-12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50CF656" w14:textId="7CBD319A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D52FFF5" w14:textId="7C65DD00" w:rsidR="00100FB2" w:rsidRPr="00EF37BF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13,434</w:t>
                        </w:r>
                      </w:p>
                    </w:tc>
                  </w:tr>
                  <w:tr w:rsidR="00100FB2" w14:paraId="6FB89ACF" w14:textId="77777777" w:rsidTr="00D845D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61B6F15" w14:textId="1817F84E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(lbf)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58181FA" w14:textId="6A9D7A9C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464055A" w14:textId="3675AE4E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-33.391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C2E03A5" w14:textId="5BACB4EF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-37.622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C4EA263" w14:textId="0BA6236C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50.302</w:t>
                        </w:r>
                      </w:p>
                    </w:tc>
                  </w:tr>
                  <w:tr w:rsidR="00100FB2" w14:paraId="3EBE32F3" w14:textId="77777777" w:rsidTr="00D845D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558E1C8" w14:textId="21B565EA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(lbf.in)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DDA75B8" w14:textId="471384B2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-1.0492e-14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0E2F94D" w14:textId="52D66D77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33.912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E82B034" w14:textId="07324F0B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-21.093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6AE7B55" w14:textId="300F002F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39.937</w:t>
                        </w:r>
                      </w:p>
                    </w:tc>
                  </w:tr>
                </w:tbl>
                <w:p w14:paraId="752C94F0" w14:textId="77777777" w:rsidR="00100FB2" w:rsidRPr="000841BF" w:rsidRDefault="00100FB2" w:rsidP="00D845D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100FB2" w:rsidRPr="000841BF" w14:paraId="67BB0670" w14:textId="77777777" w:rsidTr="00100FB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14:paraId="236397F9" w14:textId="3A2E805E" w:rsidR="00100FB2" w:rsidRDefault="00100FB2" w:rsidP="00D845D9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24FF76BC" wp14:editId="259C1E55">
                        <wp:extent cx="1904365" cy="1077595"/>
                        <wp:effectExtent l="0" t="0" r="635" b="8255"/>
                        <wp:docPr id="20645943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645943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77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C9FB2E" w14:textId="3405D6CF" w:rsidR="00100FB2" w:rsidRPr="000F2729" w:rsidRDefault="00100FB2" w:rsidP="00D845D9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Counterbore with Nut-2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76"/>
                    <w:gridCol w:w="1744"/>
                  </w:tblGrid>
                  <w:tr w:rsidR="00100FB2" w14:paraId="14A86AB7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5B5F7BD" w14:textId="66D125CC" w:rsidR="00100FB2" w:rsidRPr="00BE6656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0EDFA4F" w14:textId="00A3E68B" w:rsidR="00100FB2" w:rsidRPr="002E61D4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edge(s)</w:t>
                        </w:r>
                      </w:p>
                    </w:tc>
                  </w:tr>
                  <w:tr w:rsidR="00100FB2" w14:paraId="7DD5E835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46F89CE" w14:textId="123A36D6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6066177" w14:textId="5E5673B3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Bolt(Head/Nut diameter)(Counterbore)</w:t>
                        </w:r>
                      </w:p>
                    </w:tc>
                  </w:tr>
                  <w:tr w:rsidR="00100FB2" w14:paraId="04246F45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81DD84D" w14:textId="04CD5AB3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BFFEC98" w14:textId="551D3415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100FB2" w14:paraId="180774D3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FA0A228" w14:textId="71197D9E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Head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079B452" w14:textId="79F514B9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0.75 in</w:t>
                        </w:r>
                      </w:p>
                    </w:tc>
                  </w:tr>
                  <w:tr w:rsidR="00100FB2" w14:paraId="37186FDB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4A8DB32" w14:textId="3F87F69B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Nut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CEDBA7F" w14:textId="5E0C6E2D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0.75 in</w:t>
                        </w:r>
                      </w:p>
                    </w:tc>
                  </w:tr>
                  <w:tr w:rsidR="00100FB2" w14:paraId="51609003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41E8B99" w14:textId="0081AFD1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Nominal shank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2DE333D" w14:textId="0A42878C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0.5 in</w:t>
                        </w:r>
                      </w:p>
                    </w:tc>
                  </w:tr>
                  <w:tr w:rsidR="00100FB2" w14:paraId="1A536979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D166C24" w14:textId="0D020FA4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Material name: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03F6006" w14:textId="231ECFC4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Custom</w:t>
                        </w:r>
                      </w:p>
                    </w:tc>
                  </w:tr>
                  <w:tr w:rsidR="00100FB2" w14:paraId="35CF13EB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44C4CAB" w14:textId="643C004D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Young's modulus: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E2613B7" w14:textId="6CE47352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3e+07 psi</w:t>
                        </w:r>
                      </w:p>
                    </w:tc>
                  </w:tr>
                  <w:tr w:rsidR="00100FB2" w14:paraId="1B758668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3C56882" w14:textId="06B1FEE7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7470AC9" w14:textId="758CA374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0.3</w:t>
                        </w:r>
                      </w:p>
                    </w:tc>
                  </w:tr>
                  <w:tr w:rsidR="00100FB2" w14:paraId="06F4ADA7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F736918" w14:textId="73B69158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Preload (Torque):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9936774" w14:textId="3DF2C738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1,340 lbf.in</w:t>
                        </w:r>
                      </w:p>
                    </w:tc>
                  </w:tr>
                  <w:tr w:rsidR="00100FB2" w14:paraId="41C101C3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A2EF5D5" w14:textId="246D63FE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Friction Factor (K):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699B4FC" w14:textId="13A1CC10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0.2</w:t>
                        </w:r>
                      </w:p>
                    </w:tc>
                  </w:tr>
                  <w:tr w:rsidR="00100FB2" w14:paraId="5201384B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8584030" w14:textId="13D9687F" w:rsidR="00100FB2" w:rsidRDefault="00100FB2" w:rsidP="00D845D9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Tight Fit: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CA35BAF" w14:textId="168A7C0C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</w:tbl>
                <w:p w14:paraId="1C12A2EF" w14:textId="77777777" w:rsidR="00100FB2" w:rsidRPr="00577134" w:rsidRDefault="00100FB2" w:rsidP="00D845D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14:paraId="0EE6376A" w14:textId="77777777" w:rsidR="00100FB2" w:rsidRDefault="00100FB2" w:rsidP="00D845D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30E8A2D1" w14:textId="0D1C0531" w:rsidR="00100FB2" w:rsidRPr="00577134" w:rsidRDefault="00100FB2" w:rsidP="00D845D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100FB2" w:rsidRPr="000841BF" w14:paraId="0C8381A0" w14:textId="77777777" w:rsidTr="00D845D9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2A6B67A6" w14:textId="1F08F49B" w:rsidR="00100FB2" w:rsidRPr="000F054F" w:rsidRDefault="00100FB2" w:rsidP="00D845D9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00FB2" w14:paraId="0A1118D8" w14:textId="77777777" w:rsidTr="00D845D9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5740509" w14:textId="57AAA2FA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EF21587" w14:textId="22225896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830C9D1" w14:textId="7F572F9B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2BB0E72" w14:textId="4411D50F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0D261C1C" w14:textId="3396E58C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00FB2" w14:paraId="20DD9028" w14:textId="77777777" w:rsidTr="00D845D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CF2D290" w14:textId="4026ADAE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(lbf)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A84ABB7" w14:textId="405A9CAB" w:rsidR="00100FB2" w:rsidRPr="00EF37BF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-13,429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EBC574E" w14:textId="7E1BE3EA" w:rsidR="00100FB2" w:rsidRPr="00EF37BF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-4.1546e-12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A6E44A5" w14:textId="16C3C366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34C4AC8" w14:textId="02A35473" w:rsidR="00100FB2" w:rsidRPr="00EF37BF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13,429</w:t>
                        </w:r>
                      </w:p>
                    </w:tc>
                  </w:tr>
                  <w:tr w:rsidR="00100FB2" w14:paraId="30029CBD" w14:textId="77777777" w:rsidTr="00D845D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A8E6137" w14:textId="6F43CBD5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lastRenderedPageBreak/>
                          <w:t>Shear Force (lbf)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3343473" w14:textId="16EFAE08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4CD05D4" w14:textId="03F421EE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-97.257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8657EFE" w14:textId="47C663B4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40.412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8C59C1B" w14:textId="20EBCBBB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105.32</w:t>
                        </w:r>
                      </w:p>
                    </w:tc>
                  </w:tr>
                  <w:tr w:rsidR="00100FB2" w14:paraId="6548D8F6" w14:textId="77777777" w:rsidTr="00D845D9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96FBB19" w14:textId="36B854AC" w:rsidR="00100FB2" w:rsidRDefault="00100FB2" w:rsidP="00D845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(lbf.in)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E697BB5" w14:textId="58951543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3.8267e-15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FBBAF7C" w14:textId="6A5D8FD1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-12.369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E4814FF" w14:textId="22633505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-46.708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E5A324E" w14:textId="52F5D077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48.318</w:t>
                        </w:r>
                      </w:p>
                    </w:tc>
                  </w:tr>
                </w:tbl>
                <w:p w14:paraId="6EF01C88" w14:textId="77777777" w:rsidR="00100FB2" w:rsidRPr="000841BF" w:rsidRDefault="00100FB2" w:rsidP="00D845D9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48C515C2" w14:textId="77777777" w:rsidR="00D72EE8" w:rsidRDefault="00D72EE8" w:rsidP="00D72EE8"/>
          <w:p w14:paraId="4BE09974" w14:textId="3B4B424B" w:rsidR="00D72EE8" w:rsidRPr="009C0A33" w:rsidRDefault="00D72EE8" w:rsidP="00D72EE8"/>
          <w:p w14:paraId="6CD51E40" w14:textId="1DBFCDA6" w:rsidR="00132707" w:rsidRDefault="00132707" w:rsidP="000A7C6B"/>
        </w:tc>
      </w:tr>
    </w:tbl>
    <w:p w14:paraId="744F757A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4CB63500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CE43A30" w14:textId="5D5D193D" w:rsidR="00104BD8" w:rsidRDefault="00100FB2" w:rsidP="00100FB2">
            <w:pPr>
              <w:pStyle w:val="Heading1"/>
            </w:pPr>
            <w:bookmarkStart w:id="14" w:name="_Toc149829773"/>
            <w:r>
              <w:t>Interaction Information</w:t>
            </w:r>
            <w:bookmarkEnd w:id="14"/>
          </w:p>
          <w:p w14:paraId="3A99224C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42952476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FC595CD" w14:textId="5A80290E" w:rsidR="002B4DE8" w:rsidRDefault="00100FB2" w:rsidP="00C16188">
                  <w:pPr>
                    <w:jc w:val="center"/>
                  </w:pPr>
                  <w:r>
                    <w:t>Interaction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A10AB4B" w14:textId="6F606360" w:rsidR="002B4DE8" w:rsidRDefault="00100FB2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C884392" w14:textId="795AA97A" w:rsidR="002B4DE8" w:rsidRDefault="00100FB2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Properties</w:t>
                  </w:r>
                </w:p>
              </w:tc>
            </w:tr>
            <w:tr w:rsidR="002B4DE8" w14:paraId="0D277FFC" w14:textId="77777777" w:rsidTr="00100FB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A49669" w14:textId="5099C7A4" w:rsidR="002B4DE8" w:rsidRPr="00211C62" w:rsidRDefault="00100FB2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Local Interaction-1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B2B284A" w14:textId="0F9D08B6" w:rsidR="002B4DE8" w:rsidRPr="000B04D4" w:rsidRDefault="00100FB2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663D8AE" wp14:editId="41DF86E2">
                        <wp:extent cx="2445385" cy="1383665"/>
                        <wp:effectExtent l="0" t="0" r="0" b="6985"/>
                        <wp:docPr id="477099125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7099125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3836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48AB3A41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1B57953" w14:textId="20323DB6" w:rsidR="0017091B" w:rsidRPr="00BE6656" w:rsidRDefault="00100FB2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9FC21D9" w14:textId="42763507" w:rsidR="0017091B" w:rsidRPr="00BE6656" w:rsidRDefault="00100FB2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Contact interaction pair </w:t>
                        </w:r>
                      </w:p>
                    </w:tc>
                  </w:tr>
                  <w:tr w:rsidR="00100FB2" w14:paraId="53BBA673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C1FBA73" w14:textId="60ED62DE" w:rsidR="00100FB2" w:rsidRDefault="00100FB2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840A9B7" w14:textId="0DF6B75E" w:rsidR="00100FB2" w:rsidRDefault="00100FB2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  <w:tr w:rsidR="00100FB2" w14:paraId="5E38A121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5AECB01" w14:textId="3D8A5A36" w:rsidR="00100FB2" w:rsidRDefault="00100FB2" w:rsidP="004F6DE4">
                        <w:pPr>
                          <w:jc w:val="right"/>
                        </w:pPr>
                        <w:r>
                          <w:t>Advanced: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DAE9936" w14:textId="7FB3A0AE" w:rsidR="00100FB2" w:rsidRDefault="00100FB2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Surface to surface</w:t>
                        </w:r>
                      </w:p>
                    </w:tc>
                  </w:tr>
                </w:tbl>
                <w:p w14:paraId="6BE6B7D6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100FB2" w14:paraId="178F500E" w14:textId="77777777" w:rsidTr="00D845D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177A7C" w14:textId="06AAF6DC" w:rsidR="00100FB2" w:rsidRDefault="00100FB2" w:rsidP="00D845D9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100FB2" w14:paraId="555680AD" w14:textId="77777777" w:rsidTr="00D845D9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4C2C948" w14:textId="42E81D75" w:rsidR="00100FB2" w:rsidRDefault="00100FB2" w:rsidP="00D845D9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FB087A7" w14:textId="7D972052" w:rsidR="00100FB2" w:rsidRDefault="00100FB2" w:rsidP="00D845D9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250E9DD" w14:textId="4443D2A4" w:rsidR="00100FB2" w:rsidRDefault="00100FB2" w:rsidP="00D845D9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5286EBE" w14:textId="5FE26D65" w:rsidR="00100FB2" w:rsidRDefault="00100FB2" w:rsidP="00D845D9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B2D565A" w14:textId="633C0555" w:rsidR="00100FB2" w:rsidRDefault="00100FB2" w:rsidP="00D845D9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100FB2" w14:paraId="48A8F0C5" w14:textId="77777777" w:rsidTr="00D845D9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2935FB6" w14:textId="38CD1E5F" w:rsidR="00100FB2" w:rsidRDefault="00100FB2" w:rsidP="00D845D9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Force(lbf)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ACBB46B" w14:textId="645F0F3E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-2.2488E-11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3D5248C" w14:textId="6D836ACB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2E7C0C2" w14:textId="01C8265C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FDAD1A1" w14:textId="63E92811" w:rsidR="00100FB2" w:rsidRDefault="00100FB2" w:rsidP="00D845D9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2.2488E-11</w:t>
                        </w:r>
                      </w:p>
                    </w:tc>
                  </w:tr>
                </w:tbl>
                <w:p w14:paraId="142982E5" w14:textId="77777777" w:rsidR="00100FB2" w:rsidRPr="00213D4E" w:rsidRDefault="00100FB2" w:rsidP="00D845D9">
                  <w:r>
                    <w:t xml:space="preserve">              </w:t>
                  </w:r>
                </w:p>
              </w:tc>
            </w:tr>
            <w:tr w:rsidR="00100FB2" w14:paraId="481FF59A" w14:textId="77777777" w:rsidTr="00100FB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73C324" w14:textId="2880FD2D" w:rsidR="00100FB2" w:rsidRPr="00211C62" w:rsidRDefault="00100FB2" w:rsidP="00D845D9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Interaction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6A123589" w14:textId="2AC894EB" w:rsidR="00100FB2" w:rsidRPr="000B04D4" w:rsidRDefault="00100FB2" w:rsidP="00D845D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C05C300" wp14:editId="1F3A1503">
                        <wp:extent cx="2445385" cy="1383665"/>
                        <wp:effectExtent l="0" t="0" r="0" b="6985"/>
                        <wp:docPr id="1899806786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99806786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3836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00FB2" w14:paraId="7C6AE0A5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79CB38B" w14:textId="749D2C5A" w:rsidR="00100FB2" w:rsidRPr="00BE6656" w:rsidRDefault="00100FB2" w:rsidP="00D845D9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1A0AF1E" w14:textId="4CBB736D" w:rsidR="00100FB2" w:rsidRPr="00BE6656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100FB2" w14:paraId="0E206481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5A63D13" w14:textId="0BBC7153" w:rsidR="00100FB2" w:rsidRDefault="00100FB2" w:rsidP="00D845D9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581C2F0" w14:textId="57542311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100FB2" w14:paraId="4823E7FD" w14:textId="77777777" w:rsidTr="00D845D9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C8E420C" w14:textId="2487BC03" w:rsidR="00100FB2" w:rsidRDefault="00100FB2" w:rsidP="00D845D9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888835B" w14:textId="06449689" w:rsidR="00100FB2" w:rsidRDefault="00100FB2" w:rsidP="00D845D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Independent mesh</w:t>
                        </w:r>
                      </w:p>
                    </w:tc>
                  </w:tr>
                </w:tbl>
                <w:p w14:paraId="2B391679" w14:textId="77777777" w:rsidR="00100FB2" w:rsidRPr="00211C62" w:rsidRDefault="00100FB2" w:rsidP="00D845D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09E4A0F7" w14:textId="3DD5528C" w:rsidR="00104BD8" w:rsidRDefault="00104BD8" w:rsidP="000A7C6B">
            <w:pPr>
              <w:rPr>
                <w:rStyle w:val="A3"/>
              </w:rPr>
            </w:pPr>
          </w:p>
          <w:p w14:paraId="22FFDC61" w14:textId="77777777" w:rsidR="00104BD8" w:rsidRDefault="00104BD8" w:rsidP="000A7C6B"/>
        </w:tc>
      </w:tr>
    </w:tbl>
    <w:p w14:paraId="051C30F2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06C45637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58E75A1" w14:textId="31590893" w:rsidR="00A61A59" w:rsidRDefault="00100FB2" w:rsidP="000A7C6B">
            <w:pPr>
              <w:pStyle w:val="Heading1"/>
            </w:pPr>
            <w:bookmarkStart w:id="15" w:name="_Toc149829774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2CCAE71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43606D" w14:textId="14D4CE43" w:rsidR="00A9531D" w:rsidRDefault="00100FB2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D7259D" w14:textId="7AB9F554" w:rsidR="00A9531D" w:rsidRDefault="00100FB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100FB2" w14:paraId="74BF9B3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0EFF72" w14:textId="75B36AAB" w:rsidR="00100FB2" w:rsidRDefault="00100FB2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6A6C0B" w14:textId="7F101788" w:rsidR="00100FB2" w:rsidRDefault="00100FB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Curvature-based mesh</w:t>
                  </w:r>
                </w:p>
              </w:tc>
            </w:tr>
            <w:tr w:rsidR="00100FB2" w14:paraId="105234E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13EBC9" w14:textId="3CC3D663" w:rsidR="00100FB2" w:rsidRDefault="00100FB2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494E6B" w14:textId="40045959" w:rsidR="00100FB2" w:rsidRDefault="00100FB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100FB2" w14:paraId="2082038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74C946" w14:textId="36CF33A1" w:rsidR="00100FB2" w:rsidRDefault="00100FB2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5A4126" w14:textId="45FC878C" w:rsidR="00100FB2" w:rsidRDefault="00100FB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0.554582 in</w:t>
                  </w:r>
                </w:p>
              </w:tc>
            </w:tr>
            <w:tr w:rsidR="00100FB2" w14:paraId="4B59110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1F6313" w14:textId="32EE3645" w:rsidR="00100FB2" w:rsidRDefault="00100FB2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2883E7" w14:textId="77A4C5E9" w:rsidR="00100FB2" w:rsidRDefault="00100FB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0.110916 in</w:t>
                  </w:r>
                </w:p>
              </w:tc>
            </w:tr>
            <w:tr w:rsidR="00100FB2" w14:paraId="493B256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82AD8A" w14:textId="7D17591A" w:rsidR="00100FB2" w:rsidRDefault="00100FB2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48719A" w14:textId="03C2357B" w:rsidR="00100FB2" w:rsidRDefault="00100FB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0E58FBE6" w14:textId="6C2AC780" w:rsidR="00A61A59" w:rsidRPr="00F077CB" w:rsidRDefault="00A61A59" w:rsidP="000A7C6B"/>
        </w:tc>
      </w:tr>
    </w:tbl>
    <w:p w14:paraId="352C28AD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E51962A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A2148E0" w14:textId="3619F823" w:rsidR="002C53F9" w:rsidRDefault="00100FB2" w:rsidP="000A7C6B">
            <w:pPr>
              <w:pStyle w:val="Heading1"/>
            </w:pPr>
            <w:bookmarkStart w:id="16" w:name="_Toc149829775"/>
            <w:r>
              <w:t>Sensor Details</w:t>
            </w:r>
            <w:bookmarkEnd w:id="16"/>
          </w:p>
          <w:p w14:paraId="2F2A8C35" w14:textId="6AC3F8E2" w:rsidR="002C53F9" w:rsidRPr="00F077CB" w:rsidRDefault="00100FB2" w:rsidP="000A7C6B">
            <w:r>
              <w:t>No Data</w:t>
            </w:r>
          </w:p>
        </w:tc>
      </w:tr>
    </w:tbl>
    <w:p w14:paraId="6AFA729E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21D06780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250BFB6E" w14:textId="77348098" w:rsidR="005F5B79" w:rsidRDefault="00100FB2" w:rsidP="000A7C6B">
            <w:pPr>
              <w:pStyle w:val="Heading1"/>
            </w:pPr>
            <w:bookmarkStart w:id="17" w:name="_Toc149829776"/>
            <w:r>
              <w:t>Resultant Forces</w:t>
            </w:r>
            <w:bookmarkEnd w:id="17"/>
          </w:p>
          <w:p w14:paraId="57B97151" w14:textId="21BAC7D8" w:rsidR="005F5B79" w:rsidRPr="000B04D4" w:rsidRDefault="00100FB2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44F3DC26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03D1FC6" w14:textId="08DD7118" w:rsidR="005F5B79" w:rsidRDefault="00100FB2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3F89F42" w14:textId="354209A4" w:rsidR="005F5B79" w:rsidRDefault="00100FB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40286E3" w14:textId="2981C96C" w:rsidR="005F5B79" w:rsidRDefault="00100FB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FFD8782" w14:textId="4A638179" w:rsidR="005F5B79" w:rsidRDefault="00100FB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C44664A" w14:textId="4A5AE6DF" w:rsidR="005F5B79" w:rsidRDefault="00100FB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714D31E" w14:textId="66295423" w:rsidR="005F5B79" w:rsidRDefault="00100FB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2E95F0A4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A5164C3" w14:textId="32484DE2" w:rsidR="005F5B79" w:rsidRPr="004D2956" w:rsidRDefault="00100FB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936733" w14:textId="4178BAF6" w:rsidR="005F5B79" w:rsidRPr="004D2956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4EB11FA" w14:textId="731906CD" w:rsidR="005F5B79" w:rsidRPr="004D2956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91D86CD" w14:textId="666AD62C" w:rsidR="005F5B79" w:rsidRPr="004D2956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CC93E4A" w14:textId="1C57E07D" w:rsidR="005F5B79" w:rsidRPr="004D2956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5.4885e-05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F67723A" w14:textId="5A8DAED6" w:rsidR="005F5B79" w:rsidRPr="004D2956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491.935</w:t>
                  </w:r>
                </w:p>
              </w:tc>
            </w:tr>
          </w:tbl>
          <w:p w14:paraId="493D87B0" w14:textId="2AA83BB0" w:rsidR="005F5B79" w:rsidRPr="000B04D4" w:rsidRDefault="00100FB2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252F42C8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88B490C" w14:textId="01FB86AB" w:rsidR="005F5B79" w:rsidRDefault="00100FB2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27E3097" w14:textId="0ACEBF4C" w:rsidR="005F5B79" w:rsidRDefault="00100FB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E1B0BE3" w14:textId="34184ED4" w:rsidR="005F5B79" w:rsidRDefault="00100FB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EA3E732" w14:textId="54D71A20" w:rsidR="005F5B79" w:rsidRDefault="00100FB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0E93A04" w14:textId="087026D7" w:rsidR="005F5B79" w:rsidRDefault="00100FB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E635E8D" w14:textId="386D6B66" w:rsidR="005F5B79" w:rsidRDefault="00100FB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7B8FCB1D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121BA4A" w14:textId="2969F1A4" w:rsidR="005F5B79" w:rsidRPr="004D2956" w:rsidRDefault="00100FB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5F4753D" w14:textId="388D88B2" w:rsidR="005F5B79" w:rsidRPr="004D2956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lbf.in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E425C29" w14:textId="2394E592" w:rsidR="005F5B79" w:rsidRPr="004D2956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2D650CF" w14:textId="5B123283" w:rsidR="005F5B79" w:rsidRPr="004D2956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2E6ECB7" w14:textId="518EC21F" w:rsidR="005F5B79" w:rsidRPr="004D2956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0140850" w14:textId="58BDFAB3" w:rsidR="005F5B79" w:rsidRPr="004D2956" w:rsidRDefault="00100FB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56700082" w14:textId="77777777" w:rsidR="005F5B79" w:rsidRDefault="005F5B79" w:rsidP="000A7C6B"/>
        </w:tc>
      </w:tr>
      <w:tr w:rsidR="005F5B79" w14:paraId="4653CB76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31F5F08" w14:textId="52DD652C" w:rsidR="00C6072D" w:rsidRPr="000B04D4" w:rsidRDefault="00100FB2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12461D1F" w14:textId="77777777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58DA552" w14:textId="31063A3C" w:rsidR="00C6072D" w:rsidRDefault="00100FB2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60C3ED0" w14:textId="3DBB2793" w:rsidR="00C6072D" w:rsidRDefault="00100FB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ED28D80" w14:textId="3E15102C" w:rsidR="00C6072D" w:rsidRDefault="00100FB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E8B3C78" w14:textId="4D7318A0" w:rsidR="00C6072D" w:rsidRDefault="00100FB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E9BA0B0" w14:textId="76F65625" w:rsidR="00C6072D" w:rsidRDefault="00100FB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370324A" w14:textId="5E06C9D4" w:rsidR="00C6072D" w:rsidRDefault="00100FB2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5B651332" w14:textId="77777777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6D7F8BE" w14:textId="56F4CAFD" w:rsidR="00C6072D" w:rsidRPr="004D2956" w:rsidRDefault="00100FB2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66E59A1" w14:textId="4FEA00DA" w:rsidR="00C6072D" w:rsidRPr="004D2956" w:rsidRDefault="00100FB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2714FB4" w14:textId="491A49FE" w:rsidR="00C6072D" w:rsidRPr="004D2956" w:rsidRDefault="00100FB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-0.0101975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00B7A8B" w14:textId="538482D2" w:rsidR="00C6072D" w:rsidRPr="004D2956" w:rsidRDefault="00100FB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-0.000584553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368EB47" w14:textId="6353B6AF" w:rsidR="00C6072D" w:rsidRPr="004D2956" w:rsidRDefault="00100FB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-0.000156307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B16F942" w14:textId="4579A44E" w:rsidR="00C6072D" w:rsidRPr="004D2956" w:rsidRDefault="00100FB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0.0102155</w:t>
                  </w:r>
                </w:p>
              </w:tc>
            </w:tr>
          </w:tbl>
          <w:p w14:paraId="4F9E442C" w14:textId="4D5A5E2B" w:rsidR="00C6072D" w:rsidRPr="000B04D4" w:rsidRDefault="00100FB2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1F629363" w14:textId="77777777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5AA321E" w14:textId="62353DB4" w:rsidR="00C6072D" w:rsidRDefault="00100FB2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D514C1D" w14:textId="595940E8" w:rsidR="00C6072D" w:rsidRDefault="00100FB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2E1DC9C" w14:textId="144C76B3" w:rsidR="00C6072D" w:rsidRDefault="00100FB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DD9320E" w14:textId="65556077" w:rsidR="00C6072D" w:rsidRDefault="00100FB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061ED58" w14:textId="2D2FE175" w:rsidR="00C6072D" w:rsidRDefault="00100FB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7DB33E5" w14:textId="1322371B" w:rsidR="00C6072D" w:rsidRDefault="00100FB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41EDFA83" w14:textId="77777777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3BD0379" w14:textId="2F8D0C31" w:rsidR="00C6072D" w:rsidRPr="004D2956" w:rsidRDefault="00100FB2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53B0FE0" w14:textId="501BFBF1" w:rsidR="00C6072D" w:rsidRPr="004D2956" w:rsidRDefault="00100FB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lbf.in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5DCD2D3" w14:textId="54727AE8" w:rsidR="00C6072D" w:rsidRPr="004D2956" w:rsidRDefault="00100FB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390C94F" w14:textId="1762A6C0" w:rsidR="00C6072D" w:rsidRPr="004D2956" w:rsidRDefault="00100FB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487C1AD" w14:textId="20E91707" w:rsidR="00C6072D" w:rsidRPr="004D2956" w:rsidRDefault="00100FB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71DEBDB" w14:textId="22A8D1D0" w:rsidR="00C6072D" w:rsidRPr="004D2956" w:rsidRDefault="00100FB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8.85075e-33</w:t>
                  </w:r>
                </w:p>
              </w:tc>
            </w:tr>
          </w:tbl>
          <w:p w14:paraId="39031545" w14:textId="56C746B2" w:rsidR="005F5B79" w:rsidRDefault="005F5B79" w:rsidP="000A7C6B"/>
        </w:tc>
      </w:tr>
      <w:bookmarkEnd w:id="18"/>
      <w:bookmarkEnd w:id="19"/>
      <w:bookmarkEnd w:id="20"/>
    </w:tbl>
    <w:p w14:paraId="17B14E14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78D79E63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B2EAB5E" w14:textId="1BFE29B5" w:rsidR="0050542D" w:rsidRPr="00100FB2" w:rsidRDefault="00100FB2" w:rsidP="00100FB2">
            <w:pPr>
              <w:pStyle w:val="Heading1"/>
            </w:pPr>
            <w:bookmarkStart w:id="21" w:name="_Toc149829777"/>
            <w:r>
              <w:lastRenderedPageBreak/>
              <w:t>Beams</w:t>
            </w:r>
            <w:bookmarkEnd w:id="21"/>
          </w:p>
          <w:p w14:paraId="79A2E27C" w14:textId="53D2C4B9" w:rsidR="00EC2432" w:rsidRDefault="00100FB2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02E4392D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08161ABF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872148B" w14:textId="2694401C" w:rsidR="00EC2432" w:rsidRDefault="00100FB2" w:rsidP="000A7C6B">
            <w:pPr>
              <w:pStyle w:val="Heading1"/>
            </w:pPr>
            <w:bookmarkStart w:id="22" w:name="_Toc243733152"/>
            <w:bookmarkStart w:id="23" w:name="_Toc245020120"/>
            <w:bookmarkStart w:id="24" w:name="_Toc245020152"/>
            <w:bookmarkStart w:id="25" w:name="_Toc149829778"/>
            <w:r>
              <w:lastRenderedPageBreak/>
              <w:t>Study Results</w:t>
            </w:r>
            <w:bookmarkEnd w:id="25"/>
          </w:p>
          <w:p w14:paraId="4FE732ED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96"/>
              <w:gridCol w:w="2965"/>
              <w:gridCol w:w="2600"/>
              <w:gridCol w:w="2577"/>
            </w:tblGrid>
            <w:tr w:rsidR="00100FB2" w14:paraId="47CD7A1A" w14:textId="77777777" w:rsidTr="00D845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BE97331" w14:textId="348A606C" w:rsidR="00100FB2" w:rsidRDefault="00100FB2" w:rsidP="00100FB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5F50B98" w14:textId="4DDBEB0C" w:rsidR="00100FB2" w:rsidRDefault="00100FB2" w:rsidP="00100FB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CABC88" w14:textId="70859811" w:rsidR="00100FB2" w:rsidRDefault="00100FB2" w:rsidP="00100FB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0AF7FFA" w14:textId="1D4FD579" w:rsidR="00100FB2" w:rsidRDefault="00100FB2" w:rsidP="00100FB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00FB2" w14:paraId="0FB89E6B" w14:textId="77777777" w:rsidTr="00D845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0D220F2" w14:textId="6956A10D" w:rsidR="00100FB2" w:rsidRPr="004D2956" w:rsidRDefault="00100FB2" w:rsidP="00100FB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846B42A" w14:textId="6FF00E54" w:rsidR="00100FB2" w:rsidRPr="004D2956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BD69D10" w14:textId="77777777" w:rsidR="00100FB2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5.750e+01psi</w:t>
                  </w:r>
                </w:p>
                <w:p w14:paraId="1B7A7757" w14:textId="33543638" w:rsidR="00100FB2" w:rsidRPr="004D2956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4974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9E50CFB" w14:textId="77777777" w:rsidR="00100FB2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6.705e+04psi</w:t>
                  </w:r>
                </w:p>
                <w:p w14:paraId="44411467" w14:textId="232FDB44" w:rsidR="00100FB2" w:rsidRPr="004D2956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4370</w:t>
                  </w:r>
                </w:p>
              </w:tc>
            </w:tr>
            <w:tr w:rsidR="00100FB2" w14:paraId="4BCD4C53" w14:textId="77777777" w:rsidTr="00D845D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A23109" w14:textId="03B5811A" w:rsidR="00100FB2" w:rsidRDefault="00100FB2" w:rsidP="00100FB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5266B0E" wp14:editId="40928BDE">
                        <wp:extent cx="6858000" cy="3880485"/>
                        <wp:effectExtent l="0" t="0" r="0" b="5715"/>
                        <wp:docPr id="1347786800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47786800" name="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80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13FE8A8" w14:textId="693F75E5" w:rsidR="00100FB2" w:rsidRPr="004D2956" w:rsidRDefault="00100FB2" w:rsidP="00100F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Quiz 6-Static 2-Stress-Stress1</w:t>
                  </w:r>
                </w:p>
              </w:tc>
            </w:tr>
          </w:tbl>
          <w:p w14:paraId="32D5C5EE" w14:textId="77777777" w:rsidR="00100FB2" w:rsidRDefault="00100FB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28"/>
              <w:gridCol w:w="3268"/>
              <w:gridCol w:w="2416"/>
              <w:gridCol w:w="2126"/>
            </w:tblGrid>
            <w:tr w:rsidR="00100FB2" w14:paraId="0C81A783" w14:textId="77777777" w:rsidTr="00D845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5C9A60" w14:textId="4527E529" w:rsidR="00100FB2" w:rsidRDefault="00100FB2" w:rsidP="00100FB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9B3AB5" w14:textId="5F6342BE" w:rsidR="00100FB2" w:rsidRDefault="00100FB2" w:rsidP="00100FB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227DF8A" w14:textId="07028095" w:rsidR="00100FB2" w:rsidRDefault="00100FB2" w:rsidP="00100FB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EB763EF" w14:textId="00B7B581" w:rsidR="00100FB2" w:rsidRDefault="00100FB2" w:rsidP="00100FB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00FB2" w14:paraId="456CB176" w14:textId="77777777" w:rsidTr="00D845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503FE6A" w14:textId="74BF09C6" w:rsidR="00100FB2" w:rsidRPr="004D2956" w:rsidRDefault="00100FB2" w:rsidP="00100FB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54420B1" w14:textId="376BE1D8" w:rsidR="00100FB2" w:rsidRPr="004D2956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8589810" w14:textId="77777777" w:rsidR="00100FB2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0.000e+00in</w:t>
                  </w:r>
                </w:p>
                <w:p w14:paraId="01A70DA2" w14:textId="69CE745A" w:rsidR="00100FB2" w:rsidRPr="004D2956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3493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63740F1" w14:textId="77777777" w:rsidR="00100FB2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1.805e-02in</w:t>
                  </w:r>
                </w:p>
                <w:p w14:paraId="00C29F7A" w14:textId="60C32ACD" w:rsidR="00100FB2" w:rsidRPr="004D2956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41</w:t>
                  </w:r>
                </w:p>
              </w:tc>
            </w:tr>
            <w:tr w:rsidR="00100FB2" w14:paraId="49380759" w14:textId="77777777" w:rsidTr="00D845D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E0CC4C" w14:textId="6A9ACE7C" w:rsidR="00100FB2" w:rsidRDefault="00100FB2" w:rsidP="00100FB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4FF06D59" wp14:editId="605A2C47">
                        <wp:extent cx="6858000" cy="3880485"/>
                        <wp:effectExtent l="0" t="0" r="0" b="5715"/>
                        <wp:docPr id="1859655936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59655936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80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C0A7BB1" w14:textId="7FF965B0" w:rsidR="00100FB2" w:rsidRPr="004D2956" w:rsidRDefault="00100FB2" w:rsidP="00100F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Quiz 6-Static 2-Displacement-Displacement1</w:t>
                  </w:r>
                </w:p>
              </w:tc>
            </w:tr>
          </w:tbl>
          <w:p w14:paraId="7B490CAE" w14:textId="77777777" w:rsidR="00100FB2" w:rsidRDefault="00100FB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100FB2" w14:paraId="2BBC07E3" w14:textId="77777777" w:rsidTr="00D845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64D3B10" w14:textId="45776A08" w:rsidR="00100FB2" w:rsidRDefault="00100FB2" w:rsidP="00100FB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DFB2B2" w14:textId="50F01176" w:rsidR="00100FB2" w:rsidRDefault="00100FB2" w:rsidP="00100FB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D7475A" w14:textId="75C18F31" w:rsidR="00100FB2" w:rsidRDefault="00100FB2" w:rsidP="00100FB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0D94F18" w14:textId="7F0B055A" w:rsidR="00100FB2" w:rsidRDefault="00100FB2" w:rsidP="00100FB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00FB2" w14:paraId="4F878B83" w14:textId="77777777" w:rsidTr="00D845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78763D5" w14:textId="7DD67629" w:rsidR="00100FB2" w:rsidRPr="004D2956" w:rsidRDefault="00100FB2" w:rsidP="00100FB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00DDBF3" w14:textId="73CA55FF" w:rsidR="00100FB2" w:rsidRPr="004D2956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CD89208" w14:textId="77777777" w:rsidR="00100FB2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3.092e-06</w:t>
                  </w:r>
                </w:p>
                <w:p w14:paraId="3EBBDB49" w14:textId="7B6734DD" w:rsidR="00100FB2" w:rsidRPr="004D2956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2367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A38D6D8" w14:textId="77777777" w:rsidR="00100FB2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1.554e-03</w:t>
                  </w:r>
                </w:p>
                <w:p w14:paraId="47D84979" w14:textId="6196EBF7" w:rsidR="00100FB2" w:rsidRPr="004D2956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6477</w:t>
                  </w:r>
                </w:p>
              </w:tc>
            </w:tr>
            <w:tr w:rsidR="00100FB2" w14:paraId="5036EC94" w14:textId="77777777" w:rsidTr="00D845D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FFF14A" w14:textId="1E87873D" w:rsidR="00100FB2" w:rsidRDefault="00100FB2" w:rsidP="00100FB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505BF524" wp14:editId="0697B6FE">
                        <wp:extent cx="6858000" cy="3880485"/>
                        <wp:effectExtent l="0" t="0" r="0" b="5715"/>
                        <wp:docPr id="1048185372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8185372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80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ED86F68" w14:textId="7EEB6A34" w:rsidR="00100FB2" w:rsidRPr="004D2956" w:rsidRDefault="00100FB2" w:rsidP="00100F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Quiz 6-Static 2-Strain-Strain1</w:t>
                  </w:r>
                </w:p>
              </w:tc>
            </w:tr>
          </w:tbl>
          <w:p w14:paraId="6946FF82" w14:textId="77777777" w:rsidR="00100FB2" w:rsidRDefault="00100FB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15"/>
              <w:gridCol w:w="3152"/>
              <w:gridCol w:w="2324"/>
              <w:gridCol w:w="2647"/>
            </w:tblGrid>
            <w:tr w:rsidR="00100FB2" w14:paraId="20AAF458" w14:textId="77777777" w:rsidTr="00D845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460192E" w14:textId="0EFB645F" w:rsidR="00100FB2" w:rsidRDefault="00100FB2" w:rsidP="00100FB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5B2D32D" w14:textId="6DDB995C" w:rsidR="00100FB2" w:rsidRDefault="00100FB2" w:rsidP="00100FB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85C3A8A" w14:textId="76524F14" w:rsidR="00100FB2" w:rsidRDefault="00100FB2" w:rsidP="00100FB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53EAE21" w14:textId="6A31A921" w:rsidR="00100FB2" w:rsidRDefault="00100FB2" w:rsidP="00100FB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00FB2" w14:paraId="5B354B1C" w14:textId="77777777" w:rsidTr="00D845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6C8AF7" w14:textId="3CAC5FF2" w:rsidR="00100FB2" w:rsidRPr="004D2956" w:rsidRDefault="00100FB2" w:rsidP="00100FB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Stress2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41C0C02" w14:textId="0E192EA8" w:rsidR="00100FB2" w:rsidRPr="004D2956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CP: Contact Pressure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1E0A184" w14:textId="77777777" w:rsidR="00100FB2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0.000psi</w:t>
                  </w:r>
                </w:p>
                <w:p w14:paraId="3305803E" w14:textId="41A0F79B" w:rsidR="00100FB2" w:rsidRPr="004D2956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6CA9385" w14:textId="77777777" w:rsidR="00100FB2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44,417.719psi</w:t>
                  </w:r>
                </w:p>
                <w:p w14:paraId="7515AA5B" w14:textId="448A2185" w:rsidR="00100FB2" w:rsidRPr="004D2956" w:rsidRDefault="00100FB2" w:rsidP="00100F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687</w:t>
                  </w:r>
                </w:p>
              </w:tc>
            </w:tr>
            <w:tr w:rsidR="00100FB2" w14:paraId="4D110AED" w14:textId="77777777" w:rsidTr="00D845D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8F5A4C" w14:textId="076E627C" w:rsidR="00100FB2" w:rsidRDefault="00100FB2" w:rsidP="00100FB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30C4E033" wp14:editId="7E7B13A7">
                        <wp:extent cx="6858000" cy="3880485"/>
                        <wp:effectExtent l="0" t="0" r="0" b="5715"/>
                        <wp:docPr id="171897388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1897388" name="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80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487E961" w14:textId="7734C29D" w:rsidR="00100FB2" w:rsidRPr="004D2956" w:rsidRDefault="00100FB2" w:rsidP="00100F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Quiz 6-Static 2-Stress-Stress2</w:t>
                  </w:r>
                </w:p>
              </w:tc>
            </w:tr>
          </w:tbl>
          <w:p w14:paraId="482E415B" w14:textId="77777777" w:rsidR="00100FB2" w:rsidRPr="000B04D4" w:rsidRDefault="00100FB2" w:rsidP="000A7C6B"/>
          <w:bookmarkEnd w:id="22"/>
          <w:bookmarkEnd w:id="23"/>
          <w:bookmarkEnd w:id="24"/>
          <w:p w14:paraId="65BC6907" w14:textId="2DEF49C2" w:rsidR="00EC2432" w:rsidRDefault="00EC2432" w:rsidP="000A7C6B"/>
        </w:tc>
      </w:tr>
    </w:tbl>
    <w:p w14:paraId="530CC5C3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4FCFD3AE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0C1A47A" w14:textId="5FB4A0A9" w:rsidR="000B1701" w:rsidRDefault="00100FB2" w:rsidP="00100FB2">
            <w:pPr>
              <w:pStyle w:val="Heading1"/>
            </w:pPr>
            <w:bookmarkStart w:id="26" w:name="_Toc149829779"/>
            <w:r>
              <w:t>Conclusion</w:t>
            </w:r>
            <w:bookmarkEnd w:id="26"/>
          </w:p>
        </w:tc>
      </w:tr>
    </w:tbl>
    <w:p w14:paraId="15A9C45C" w14:textId="022F017D" w:rsidR="00AC3438" w:rsidRPr="00AC3438" w:rsidRDefault="00AC3438" w:rsidP="00FE0924"/>
    <w:sectPr w:rsidR="00AC3438" w:rsidRPr="00AC3438" w:rsidSect="00100FB2">
      <w:headerReference w:type="default" r:id="rId23"/>
      <w:footerReference w:type="default" r:id="rId24"/>
      <w:footerReference w:type="first" r:id="rId2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D0045" w14:textId="77777777" w:rsidR="00100FB2" w:rsidRDefault="00100FB2" w:rsidP="00F25CD7">
      <w:pPr>
        <w:spacing w:after="0" w:line="240" w:lineRule="auto"/>
      </w:pPr>
      <w:r>
        <w:separator/>
      </w:r>
    </w:p>
  </w:endnote>
  <w:endnote w:type="continuationSeparator" w:id="0">
    <w:p w14:paraId="0B1EF97C" w14:textId="77777777" w:rsidR="00100FB2" w:rsidRDefault="00100FB2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FD315C" w14:paraId="7E5D71F6" w14:textId="77777777" w:rsidTr="003E1AE9">
      <w:tc>
        <w:tcPr>
          <w:tcW w:w="867" w:type="pct"/>
        </w:tcPr>
        <w:p w14:paraId="129CF7B9" w14:textId="77777777" w:rsidR="00FD315C" w:rsidRDefault="00FD315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98D1364" wp14:editId="242D9BC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2AD83672" w14:textId="7464E79B" w:rsidR="00FD315C" w:rsidRDefault="00100FB2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43AD7CC5" w14:textId="11BB4F00" w:rsidR="00FD315C" w:rsidRDefault="00100FB2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Quiz 6</w:t>
          </w:r>
        </w:p>
      </w:tc>
      <w:tc>
        <w:tcPr>
          <w:tcW w:w="0" w:type="auto"/>
          <w:vAlign w:val="bottom"/>
        </w:tcPr>
        <w:p w14:paraId="719864BC" w14:textId="77777777" w:rsidR="00FD315C" w:rsidRDefault="00FD315C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E62B6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61E9D956" w14:textId="77777777" w:rsidR="00FD315C" w:rsidRPr="00BF0BC4" w:rsidRDefault="00FD315C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FD315C" w14:paraId="47583057" w14:textId="77777777" w:rsidTr="00BF0BC4">
      <w:tc>
        <w:tcPr>
          <w:tcW w:w="1908" w:type="dxa"/>
        </w:tcPr>
        <w:p w14:paraId="2ABE0B05" w14:textId="77777777" w:rsidR="00FD315C" w:rsidRDefault="00FD315C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4BCE5FA" wp14:editId="5DCF5766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57B98480" w14:textId="467DA6C6" w:rsidR="00FD315C" w:rsidRDefault="00100FB2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FD315C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031CF97F" w14:textId="3CF7FC1D" w:rsidR="00FD315C" w:rsidRDefault="00100FB2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Quiz 6</w:t>
          </w:r>
        </w:p>
      </w:tc>
      <w:tc>
        <w:tcPr>
          <w:tcW w:w="360" w:type="dxa"/>
          <w:vAlign w:val="bottom"/>
        </w:tcPr>
        <w:p w14:paraId="099C2C32" w14:textId="77777777" w:rsidR="00FD315C" w:rsidRDefault="00FD315C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E62B6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D435097" w14:textId="77777777" w:rsidR="00FD315C" w:rsidRPr="00F25CD7" w:rsidRDefault="00FD315C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EB8FE" w14:textId="77777777" w:rsidR="00100FB2" w:rsidRDefault="00100FB2" w:rsidP="00F25CD7">
      <w:pPr>
        <w:spacing w:after="0" w:line="240" w:lineRule="auto"/>
      </w:pPr>
      <w:r>
        <w:separator/>
      </w:r>
    </w:p>
  </w:footnote>
  <w:footnote w:type="continuationSeparator" w:id="0">
    <w:p w14:paraId="7895EBA6" w14:textId="77777777" w:rsidR="00100FB2" w:rsidRDefault="00100FB2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FD315C" w14:paraId="22A3E5FA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684224E9" w14:textId="2BA64FF8" w:rsidR="00FD315C" w:rsidRDefault="00FD315C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1C79BADC" w14:textId="49AE6545" w:rsidR="00FD315C" w:rsidRDefault="00FD315C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05025A2D" w14:textId="3023D05C" w:rsidR="00FD315C" w:rsidRDefault="00100FB2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Jakob Werle</w:t>
          </w:r>
        </w:p>
        <w:p w14:paraId="464A1211" w14:textId="58D2D79C" w:rsidR="00FD315C" w:rsidRPr="003E4713" w:rsidRDefault="00100FB2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11/2/2023</w:t>
          </w:r>
        </w:p>
      </w:tc>
    </w:tr>
  </w:tbl>
  <w:p w14:paraId="04BA6C75" w14:textId="77777777" w:rsidR="00FD315C" w:rsidRDefault="00FD315C" w:rsidP="00F25CD7">
    <w:pPr>
      <w:pStyle w:val="Header"/>
      <w:pBdr>
        <w:bottom w:val="single" w:sz="36" w:space="1" w:color="BFBFBF" w:themeColor="background1" w:themeShade="BF"/>
      </w:pBdr>
    </w:pPr>
  </w:p>
  <w:p w14:paraId="7EDF86A9" w14:textId="77777777" w:rsidR="00FD315C" w:rsidRDefault="00FD31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FB2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0FB2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1DA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B59BF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97E8E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62B6"/>
    <w:rsid w:val="009E7C50"/>
    <w:rsid w:val="009E7F81"/>
    <w:rsid w:val="009F13F1"/>
    <w:rsid w:val="009F39F8"/>
    <w:rsid w:val="009F4372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1AE2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D87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D540D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2EE8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D315C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0D53B"/>
  <w15:docId w15:val="{E7CA11AB-BB25-44EC-8E3C-09A2DFAC1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9536B-F49F-44C4-B3F5-69652360B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14</Pages>
  <Words>1043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base</dc:creator>
  <cp:lastModifiedBy>Jakob Werle</cp:lastModifiedBy>
  <cp:revision>1</cp:revision>
  <dcterms:created xsi:type="dcterms:W3CDTF">2023-11-02T19:01:00Z</dcterms:created>
  <dcterms:modified xsi:type="dcterms:W3CDTF">2023-11-02T19:02:00Z</dcterms:modified>
</cp:coreProperties>
</file>