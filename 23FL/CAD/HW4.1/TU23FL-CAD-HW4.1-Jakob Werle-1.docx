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1161CC1" w14:textId="77777777" w:rsidTr="00A43A5B">
        <w:trPr>
          <w:cantSplit/>
          <w:trHeight w:val="4488"/>
        </w:trPr>
        <w:tc>
          <w:tcPr>
            <w:tcW w:w="6285" w:type="dxa"/>
          </w:tcPr>
          <w:p w14:paraId="21471F51" w14:textId="700BC7EF" w:rsidR="00F448BC" w:rsidRDefault="0034161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020A0C" wp14:editId="60FE429E">
                  <wp:extent cx="3853815" cy="2169160"/>
                  <wp:effectExtent l="0" t="0" r="0" b="2540"/>
                  <wp:docPr id="9547224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7224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7DCAA581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0893553" w14:textId="316B8A46" w:rsidR="00B77317" w:rsidRPr="00CD1539" w:rsidRDefault="0034161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TU23FL-CAD-HW4.1</w:t>
                  </w:r>
                </w:p>
                <w:p w14:paraId="6ACF9541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389DD23A" w14:textId="1088C137" w:rsidR="00B77317" w:rsidRPr="00CD1539" w:rsidRDefault="0034161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October 2,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1996DF67" w14:textId="37612987" w:rsidR="00B77317" w:rsidRPr="00CD1539" w:rsidRDefault="0034161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4C052E36" w14:textId="6469344B" w:rsidR="00B77317" w:rsidRPr="006A441F" w:rsidRDefault="0034161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9A4C39D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623C4889" w14:textId="578E0641" w:rsidR="00B77317" w:rsidRDefault="0034161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6140E0F1" w14:textId="180EEC13" w:rsidR="0034161C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7099474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_Toc147099474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1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02552F" w14:textId="1A1AE0E0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75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_Toc147099475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2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18A9CC8" w14:textId="0FD3AF25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76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_Toc147099476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3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DAD5AAE" w14:textId="7CD1F5CE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77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_Toc147099477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5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E7C9DA0" w14:textId="236D13AA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78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_Toc147099478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5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B7E9D9" w14:textId="3EB4B047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79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_Toc147099479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6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3932B29" w14:textId="7BA28B6A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0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_Toc147099480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7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EB8B26" w14:textId="6EDD4F66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1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_Toc147099481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8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A46270C" w14:textId="230CC946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2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_Toc147099482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8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0549CC0" w14:textId="64ABC0E4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3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_Toc147099483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8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0E3DBB" w14:textId="0A0A48B6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4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_Toc147099484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9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62E975" w14:textId="359BD4FA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5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_Toc147099485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9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7A2DBA9" w14:textId="0FFCAC58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6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_Toc147099486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10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D1B80B" w14:textId="142D8354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7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_Toc147099487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11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8E39B6" w14:textId="5308D063" w:rsidR="0034161C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099488" w:history="1">
                        <w:r w:rsidR="0034161C" w:rsidRPr="00B4776B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34161C">
                          <w:rPr>
                            <w:noProof/>
                            <w:webHidden/>
                          </w:rPr>
                          <w:tab/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61C">
                          <w:rPr>
                            <w:noProof/>
                            <w:webHidden/>
                          </w:rPr>
                          <w:instrText xml:space="preserve"> PAGEREF _Toc147099488 \h </w:instrText>
                        </w:r>
                        <w:r w:rsidR="0034161C">
                          <w:rPr>
                            <w:noProof/>
                            <w:webHidden/>
                          </w:rPr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61C">
                          <w:rPr>
                            <w:noProof/>
                            <w:webHidden/>
                          </w:rPr>
                          <w:t>14</w:t>
                        </w:r>
                        <w:r w:rsidR="0034161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DB7A795" w14:textId="2848F268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50F1389F" w14:textId="77777777" w:rsidR="00F448BC" w:rsidRDefault="00F448BC" w:rsidP="00A5373F"/>
        </w:tc>
      </w:tr>
      <w:tr w:rsidR="00F448BC" w14:paraId="1FF3CC72" w14:textId="77777777" w:rsidTr="00BE081A">
        <w:trPr>
          <w:cantSplit/>
          <w:trHeight w:val="3924"/>
        </w:trPr>
        <w:tc>
          <w:tcPr>
            <w:tcW w:w="6285" w:type="dxa"/>
          </w:tcPr>
          <w:p w14:paraId="5859EEA8" w14:textId="60295F40" w:rsidR="00C27B5D" w:rsidRDefault="0034161C" w:rsidP="00C27B5D">
            <w:pPr>
              <w:pStyle w:val="Heading1"/>
            </w:pPr>
            <w:bookmarkStart w:id="0" w:name="_Toc147099474"/>
            <w:r>
              <w:t>Description</w:t>
            </w:r>
            <w:bookmarkEnd w:id="0"/>
          </w:p>
          <w:p w14:paraId="0D257502" w14:textId="35BE0F75" w:rsidR="00F448BC" w:rsidRPr="00E65D6E" w:rsidRDefault="0034161C" w:rsidP="00FF408C">
            <w:r>
              <w:t>No Data</w:t>
            </w:r>
          </w:p>
        </w:tc>
        <w:tc>
          <w:tcPr>
            <w:tcW w:w="4713" w:type="dxa"/>
            <w:vMerge/>
          </w:tcPr>
          <w:p w14:paraId="71067643" w14:textId="77777777" w:rsidR="00F448BC" w:rsidRPr="00A33AA4" w:rsidRDefault="00F448BC" w:rsidP="00840CC7">
            <w:pPr>
              <w:pStyle w:val="TOC3"/>
            </w:pPr>
          </w:p>
        </w:tc>
      </w:tr>
    </w:tbl>
    <w:p w14:paraId="66F6FEAA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29196B8" w14:textId="77777777" w:rsidTr="00DD03CF">
        <w:tc>
          <w:tcPr>
            <w:tcW w:w="11016" w:type="dxa"/>
          </w:tcPr>
          <w:p w14:paraId="2C94A403" w14:textId="298F7E94" w:rsidR="00343025" w:rsidRDefault="0034161C" w:rsidP="00343025">
            <w:pPr>
              <w:pStyle w:val="Heading1"/>
            </w:pPr>
            <w:bookmarkStart w:id="1" w:name="_Toc147099475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7754280E" w14:textId="22F62BD7" w:rsidR="00A96F2C" w:rsidRDefault="00A96F2C" w:rsidP="00A96F2C"/>
        </w:tc>
      </w:tr>
    </w:tbl>
    <w:p w14:paraId="565017F0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ECED147" w14:textId="77777777" w:rsidTr="00ED5A01">
        <w:tc>
          <w:tcPr>
            <w:tcW w:w="11016" w:type="dxa"/>
          </w:tcPr>
          <w:p w14:paraId="59B33F35" w14:textId="70D808B0" w:rsidR="00FF408C" w:rsidRDefault="0034161C" w:rsidP="00FF408C">
            <w:pPr>
              <w:pStyle w:val="Heading1"/>
            </w:pPr>
            <w:bookmarkStart w:id="5" w:name="_Toc147099476"/>
            <w:r>
              <w:lastRenderedPageBreak/>
              <w:t>Model Information</w:t>
            </w:r>
            <w:bookmarkEnd w:id="5"/>
          </w:p>
          <w:p w14:paraId="4C8CB91B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A7E0C5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B27C3A4" w14:textId="77777777" w:rsidTr="00077EA0">
                    <w:tc>
                      <w:tcPr>
                        <w:tcW w:w="8640" w:type="dxa"/>
                      </w:tcPr>
                      <w:p w14:paraId="4DA62D61" w14:textId="2B8E942D" w:rsidR="00077EA0" w:rsidRDefault="0034161C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17D74F01" wp14:editId="695AF1E1">
                              <wp:extent cx="5349240" cy="3293745"/>
                              <wp:effectExtent l="0" t="0" r="3810" b="1905"/>
                              <wp:docPr id="86923701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923701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937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F896FE0" w14:textId="3F164232" w:rsidR="00C16188" w:rsidRDefault="0034161C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TU23FL-CAD-HW4.1</w:t>
                  </w:r>
                </w:p>
                <w:p w14:paraId="1695C39D" w14:textId="37207859" w:rsidR="00C16188" w:rsidRDefault="0034161C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224CED" w14:paraId="5CA34899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F3D0F0" w14:textId="1FE9D05E" w:rsidR="00224CED" w:rsidRDefault="0034161C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11AD22E1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25055F" w14:textId="4A5BA67D" w:rsidR="004B3022" w:rsidRDefault="0034161C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4C0E03" w14:textId="098D32CF" w:rsidR="004B3022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C276B5" w14:textId="013BEE40" w:rsidR="004B3022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50F3FD" w14:textId="0A352EEB" w:rsidR="004B3022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4161C" w14:paraId="0DFD6E0C" w14:textId="77777777" w:rsidTr="00D15D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7352C3" w14:textId="6BCAD4E6" w:rsidR="0034161C" w:rsidRDefault="0034161C" w:rsidP="00D15DA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1(Boss-Extrude2)</w:t>
                  </w:r>
                </w:p>
                <w:p w14:paraId="2D3AD2CA" w14:textId="12C6545B" w:rsidR="0034161C" w:rsidRDefault="0034161C" w:rsidP="00D15DA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9EECBE" wp14:editId="44F0EA57">
                        <wp:extent cx="1562735" cy="962025"/>
                        <wp:effectExtent l="0" t="0" r="0" b="9525"/>
                        <wp:docPr id="2074767351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74767351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4B561F4" w14:textId="0EBD8DF1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8C4C3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253BFAB8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4.90874in^2</w:t>
                  </w:r>
                </w:p>
                <w:p w14:paraId="7D350E8B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Length:36in</w:t>
                  </w:r>
                </w:p>
                <w:p w14:paraId="675DACFB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Volume:176.715in^3</w:t>
                  </w:r>
                </w:p>
                <w:p w14:paraId="2077E921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Density:0.27818lb/in^3</w:t>
                  </w:r>
                </w:p>
                <w:p w14:paraId="6ADA4CC8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Mass:49.1585lb</w:t>
                  </w:r>
                </w:p>
                <w:p w14:paraId="199241EB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Weight:49.1252lbf</w:t>
                  </w:r>
                </w:p>
                <w:p w14:paraId="7D7BADEC" w14:textId="53C07696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6AC970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C:\Users\jakob\software\TU\23FL\CAD\HW4\TU23FL-CAD-HW4.1.SLDPRT</w:t>
                  </w:r>
                </w:p>
                <w:p w14:paraId="0CCC203D" w14:textId="22BE95D8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00:35:59 2023</w:t>
                  </w:r>
                </w:p>
              </w:tc>
            </w:tr>
            <w:tr w:rsidR="0034161C" w14:paraId="7C171364" w14:textId="77777777" w:rsidTr="00D15D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738A71" w14:textId="7C3B17B2" w:rsidR="0034161C" w:rsidRDefault="0034161C" w:rsidP="00D15DA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3(Boss-Extrude1)</w:t>
                  </w:r>
                </w:p>
                <w:p w14:paraId="4192E0DA" w14:textId="54B30962" w:rsidR="0034161C" w:rsidRDefault="0034161C" w:rsidP="00D15DA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37BD9D4" wp14:editId="40101B37">
                        <wp:extent cx="1562735" cy="962025"/>
                        <wp:effectExtent l="0" t="0" r="0" b="9525"/>
                        <wp:docPr id="309638449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9638449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C8CFD5" w14:textId="2F18260D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BE8C28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216E9886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4.90874in^2</w:t>
                  </w:r>
                </w:p>
                <w:p w14:paraId="232B9F86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Length:36in</w:t>
                  </w:r>
                </w:p>
                <w:p w14:paraId="470EE68A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Volume:176.715in^3</w:t>
                  </w:r>
                </w:p>
                <w:p w14:paraId="53B730F7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Density:0.27818lb/in^3</w:t>
                  </w:r>
                </w:p>
                <w:p w14:paraId="2F18ABC5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Mass:49.1585lb</w:t>
                  </w:r>
                </w:p>
                <w:p w14:paraId="0616318A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Weight:49.1252lbf</w:t>
                  </w:r>
                </w:p>
                <w:p w14:paraId="44D9E08A" w14:textId="60826980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6EA1A7" w14:textId="77777777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C:\Users\jakob\software\TU\23FL\CAD\HW4\TU23FL-CAD-HW4.1.SLDPRT</w:t>
                  </w:r>
                </w:p>
                <w:p w14:paraId="7587F6E1" w14:textId="763C7063" w:rsidR="0034161C" w:rsidRDefault="0034161C" w:rsidP="00D15DA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00:35:59 2023</w:t>
                  </w:r>
                </w:p>
              </w:tc>
            </w:tr>
            <w:tr w:rsidR="004B3022" w14:paraId="40DB9A83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1FCFC8" w14:textId="6E1C5AFA" w:rsidR="003E0E80" w:rsidRDefault="0034161C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4(Boss-Extrude3)</w:t>
                  </w:r>
                </w:p>
                <w:p w14:paraId="7172EE6A" w14:textId="25F6DC00" w:rsidR="004B3022" w:rsidRDefault="0034161C" w:rsidP="003E0E80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A62AEEA" wp14:editId="3E7C4281">
                        <wp:extent cx="1562735" cy="962025"/>
                        <wp:effectExtent l="0" t="0" r="0" b="9525"/>
                        <wp:docPr id="1593560660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560660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2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3152A4" w14:textId="7ECAEAA6" w:rsidR="004B3022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579D7C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1A751987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4.90874in^2</w:t>
                  </w:r>
                </w:p>
                <w:p w14:paraId="3E65A239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Length:48in</w:t>
                  </w:r>
                </w:p>
                <w:p w14:paraId="041107EE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Volume:235.619in^3</w:t>
                  </w:r>
                </w:p>
                <w:p w14:paraId="272284F7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Density:0.27818lb/in^3</w:t>
                  </w:r>
                </w:p>
                <w:p w14:paraId="0F771AF2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Mass:65.5447lb</w:t>
                  </w:r>
                </w:p>
                <w:p w14:paraId="3A58E696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Weight:65.5002lbf</w:t>
                  </w:r>
                </w:p>
                <w:p w14:paraId="3C3C3A6A" w14:textId="67517095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0358C2" w14:textId="77777777" w:rsidR="0034161C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C:\Users\jakob\software\TU\23FL\CAD\HW4\TU23FL-CAD-HW4.1.SLDPRT</w:t>
                  </w:r>
                </w:p>
                <w:p w14:paraId="6D99D05E" w14:textId="79710D99" w:rsidR="004B3022" w:rsidRDefault="0034161C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00:35:59 2023</w:t>
                  </w:r>
                </w:p>
              </w:tc>
            </w:tr>
          </w:tbl>
          <w:p w14:paraId="798E9A9F" w14:textId="58544C8F" w:rsidR="00FF408C" w:rsidRDefault="00FF408C" w:rsidP="00A96F2C"/>
        </w:tc>
      </w:tr>
    </w:tbl>
    <w:p w14:paraId="0F3F7307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1D4916BD" w14:textId="77777777" w:rsidTr="005E294F">
        <w:tc>
          <w:tcPr>
            <w:tcW w:w="11016" w:type="dxa"/>
          </w:tcPr>
          <w:p w14:paraId="102C8C1E" w14:textId="58F89C98" w:rsidR="00B35001" w:rsidRPr="00B35001" w:rsidRDefault="0034161C" w:rsidP="00B35001">
            <w:pPr>
              <w:pStyle w:val="Heading1"/>
            </w:pPr>
            <w:bookmarkStart w:id="6" w:name="_Toc147099477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86"/>
              <w:gridCol w:w="5352"/>
            </w:tblGrid>
            <w:tr w:rsidR="00B35001" w14:paraId="55EC147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0813B2" w14:textId="0E10C9EC" w:rsidR="00B35001" w:rsidRDefault="0034161C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E8615E" w14:textId="06057763" w:rsidR="00B35001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Jakob Werle</w:t>
                  </w:r>
                </w:p>
              </w:tc>
            </w:tr>
            <w:tr w:rsidR="0034161C" w14:paraId="52EE668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ACA52C" w14:textId="1EDFBF61" w:rsidR="0034161C" w:rsidRDefault="0034161C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49527C" w14:textId="08BDB586" w:rsidR="0034161C" w:rsidRDefault="003416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4161C" w14:paraId="07D3433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3C7D2F" w14:textId="4EC5BE10" w:rsidR="0034161C" w:rsidRDefault="0034161C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9B247B" w14:textId="1319510B" w:rsidR="0034161C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34161C" w14:paraId="5621CE6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0AAEAF" w14:textId="69F79D08" w:rsidR="0034161C" w:rsidRDefault="0034161C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DC3D21" w14:textId="5B50306B" w:rsidR="0034161C" w:rsidRDefault="003416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4161C" w14:paraId="2B7F658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476884" w14:textId="51668EE2" w:rsidR="0034161C" w:rsidRDefault="0034161C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8167FF" w14:textId="66845FB2" w:rsidR="0034161C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61C" w14:paraId="7D1EBD9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F04983" w14:textId="1F5C63D6" w:rsidR="0034161C" w:rsidRDefault="0034161C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4109B7" w14:textId="366EC6B5" w:rsidR="0034161C" w:rsidRDefault="003416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61C" w14:paraId="5215EBD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468514" w14:textId="2E04DF36" w:rsidR="0034161C" w:rsidRDefault="0034161C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6C4814" w14:textId="0BF3E121" w:rsidR="0034161C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61C" w14:paraId="7B31C37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729592" w14:textId="3F244FD2" w:rsidR="0034161C" w:rsidRDefault="0034161C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E0E805" w14:textId="6F170FEA" w:rsidR="0034161C" w:rsidRDefault="003416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4161C" w14:paraId="3AFC337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C7FA30" w14:textId="78501D72" w:rsidR="0034161C" w:rsidRDefault="0034161C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D5BE8E" w14:textId="348692DB" w:rsidR="0034161C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61C" w14:paraId="6E677BB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B368A3" w14:textId="1301933E" w:rsidR="0034161C" w:rsidRDefault="0034161C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C1EB2B" w14:textId="3E7A65E6" w:rsidR="0034161C" w:rsidRDefault="0034161C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4161C" w14:paraId="0FE902C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0CF71C" w14:textId="791C374C" w:rsidR="0034161C" w:rsidRDefault="0034161C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70BBFF" w14:textId="4A8268DA" w:rsidR="0034161C" w:rsidRDefault="0034161C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</w:t>
                  </w:r>
                  <w:proofErr w:type="spellStart"/>
                  <w:r>
                    <w:t>jakob</w:t>
                  </w:r>
                  <w:proofErr w:type="spellEnd"/>
                  <w:r>
                    <w:t>\software\TU\23FL\CAD\HW4)</w:t>
                  </w:r>
                </w:p>
              </w:tc>
            </w:tr>
          </w:tbl>
          <w:p w14:paraId="274F0394" w14:textId="2F2D6852" w:rsidR="005E294F" w:rsidRDefault="005E294F" w:rsidP="00A96F2C"/>
        </w:tc>
      </w:tr>
      <w:bookmarkEnd w:id="2"/>
      <w:bookmarkEnd w:id="3"/>
      <w:bookmarkEnd w:id="4"/>
    </w:tbl>
    <w:p w14:paraId="17FA1F9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5462E31A" w14:textId="77777777" w:rsidTr="00E80CD9">
        <w:tc>
          <w:tcPr>
            <w:tcW w:w="11016" w:type="dxa"/>
          </w:tcPr>
          <w:p w14:paraId="7199950D" w14:textId="546C0DBD" w:rsidR="00F33129" w:rsidRPr="00B35001" w:rsidRDefault="0034161C" w:rsidP="000A7C6B">
            <w:pPr>
              <w:pStyle w:val="Heading1"/>
            </w:pPr>
            <w:bookmarkStart w:id="7" w:name="_Toc14709947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88"/>
              <w:gridCol w:w="5250"/>
            </w:tblGrid>
            <w:tr w:rsidR="00F33129" w14:paraId="22F28D3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F80757" w14:textId="5B3F40CD" w:rsidR="00F33129" w:rsidRDefault="0034161C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3E5292" w14:textId="0D2DE2F0" w:rsidR="00F33129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English (IPS)</w:t>
                  </w:r>
                </w:p>
              </w:tc>
            </w:tr>
            <w:tr w:rsidR="0034161C" w14:paraId="002DD27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B12B82" w14:textId="78EFDDCB" w:rsidR="0034161C" w:rsidRDefault="0034161C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DF2225" w14:textId="251CA84A" w:rsidR="0034161C" w:rsidRDefault="0034161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34161C" w14:paraId="2B1B49A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D21517" w14:textId="50E477FC" w:rsidR="0034161C" w:rsidRDefault="0034161C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7FC7A7" w14:textId="67DBD7DC" w:rsidR="0034161C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Fahrenheit</w:t>
                  </w:r>
                </w:p>
              </w:tc>
            </w:tr>
            <w:tr w:rsidR="0034161C" w14:paraId="0ED6FC1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089C45" w14:textId="6891F93C" w:rsidR="0034161C" w:rsidRDefault="0034161C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65FA8AE" w14:textId="43136ECE" w:rsidR="0034161C" w:rsidRDefault="0034161C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Hertz</w:t>
                  </w:r>
                </w:p>
              </w:tc>
            </w:tr>
            <w:tr w:rsidR="0034161C" w14:paraId="1272C93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B4EF3E" w14:textId="589F3A98" w:rsidR="0034161C" w:rsidRDefault="0034161C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4B1509" w14:textId="6F97C8B6" w:rsidR="0034161C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27BB3812" w14:textId="0A8DDD5E" w:rsidR="00F33129" w:rsidRDefault="00F33129" w:rsidP="000A7C6B"/>
        </w:tc>
      </w:tr>
    </w:tbl>
    <w:p w14:paraId="70AF511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4193B1CE" w14:textId="77777777" w:rsidTr="005273D5">
        <w:trPr>
          <w:trHeight w:val="4158"/>
        </w:trPr>
        <w:tc>
          <w:tcPr>
            <w:tcW w:w="11136" w:type="dxa"/>
          </w:tcPr>
          <w:p w14:paraId="10C771E5" w14:textId="563B960E" w:rsidR="00E80CD9" w:rsidRPr="00AC3438" w:rsidRDefault="0034161C" w:rsidP="000A7C6B">
            <w:pPr>
              <w:pStyle w:val="Heading1"/>
            </w:pPr>
            <w:bookmarkStart w:id="8" w:name="_Toc147099479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090E631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69260C" w14:textId="453BF852" w:rsidR="00E80CD9" w:rsidRPr="003E6C57" w:rsidRDefault="0034161C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E57B9E" w14:textId="57982D51" w:rsidR="00E80CD9" w:rsidRPr="003E6C57" w:rsidRDefault="0034161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C42D66" w14:textId="5BEBBAAF" w:rsidR="00E80CD9" w:rsidRPr="003E6C57" w:rsidRDefault="0034161C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25E3BCD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7FC5CAD" w14:textId="0AB41C74" w:rsidR="00E80CD9" w:rsidRPr="00577134" w:rsidRDefault="0034161C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AB441D8" wp14:editId="71C21A6A">
                        <wp:extent cx="1904365" cy="1172845"/>
                        <wp:effectExtent l="0" t="0" r="635" b="8255"/>
                        <wp:docPr id="1178291312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8291312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28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E2A209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7BFADD" w14:textId="4D121137" w:rsidR="00E80CD9" w:rsidRPr="00BE6656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A53DBF4" w14:textId="1A107414" w:rsidR="00E80CD9" w:rsidRPr="00BE6656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34161C" w:rsidRPr="00577134" w14:paraId="5B35065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28200C" w14:textId="1C411EC9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62326B" w14:textId="0946BD12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161C" w:rsidRPr="00577134" w14:paraId="258ECBA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8E2A9A" w14:textId="7227A68C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0518A1" w14:textId="762D43BD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161C" w:rsidRPr="00577134" w14:paraId="2EC01AA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2CCA64" w14:textId="1ACBB737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5D1375" w14:textId="14406916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89,984.6 psi</w:t>
                        </w:r>
                      </w:p>
                    </w:tc>
                  </w:tr>
                  <w:tr w:rsidR="0034161C" w:rsidRPr="00577134" w14:paraId="1F32868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C2FA8C2" w14:textId="705FE8B8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6A119D" w14:textId="2A6FC877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104,982 psi</w:t>
                        </w:r>
                      </w:p>
                    </w:tc>
                  </w:tr>
                  <w:tr w:rsidR="0034161C" w:rsidRPr="00577134" w14:paraId="1D7E95B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BA9A70" w14:textId="1C414905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5C3A42F" w14:textId="0F9B149E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3.04579e+07 psi</w:t>
                        </w:r>
                      </w:p>
                    </w:tc>
                  </w:tr>
                  <w:tr w:rsidR="0034161C" w:rsidRPr="00577134" w14:paraId="5323B11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AE19B6" w14:textId="1B4CF1F5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81D3269" w14:textId="71EB057D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34161C" w:rsidRPr="00577134" w14:paraId="383A959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3E9ECA" w14:textId="3A895783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5E9303" w14:textId="41EF0306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0.27818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lb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/in^3</w:t>
                        </w:r>
                      </w:p>
                    </w:tc>
                  </w:tr>
                  <w:tr w:rsidR="0034161C" w:rsidRPr="00577134" w14:paraId="697DAFF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D3773C" w14:textId="15D39AE0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91FC02" w14:textId="71E9538C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1.1458e+07 psi</w:t>
                        </w:r>
                      </w:p>
                    </w:tc>
                  </w:tr>
                  <w:tr w:rsidR="0034161C" w:rsidRPr="00577134" w14:paraId="0D023E3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727B64" w14:textId="2A18D610" w:rsidR="0034161C" w:rsidRDefault="0034161C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F46CE5" w14:textId="15D8EBBF" w:rsidR="0034161C" w:rsidRDefault="0034161C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7.22222e-06 /Fahrenheit</w:t>
                        </w:r>
                      </w:p>
                    </w:tc>
                  </w:tr>
                </w:tbl>
                <w:p w14:paraId="213131D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9FAC767" w14:textId="77777777" w:rsidR="0034161C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1(Boss-Extrude2)(TU23FL-CAD-HW4.1),</w:t>
                  </w:r>
                </w:p>
                <w:p w14:paraId="288EF5F9" w14:textId="77777777" w:rsidR="0034161C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3(Boss-Extrude1)(TU23FL-CAD-HW4.1),</w:t>
                  </w:r>
                </w:p>
                <w:p w14:paraId="7752285F" w14:textId="0F7F18A4" w:rsidR="00E80CD9" w:rsidRPr="00577134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4(Boss-Extrude3)(TU23FL-CAD-HW4.1)</w:t>
                  </w:r>
                </w:p>
              </w:tc>
            </w:tr>
            <w:tr w:rsidR="00E80CD9" w:rsidRPr="000841BF" w14:paraId="6A5DC3F1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7B51E72" w14:textId="07E67199" w:rsidR="00E80CD9" w:rsidRPr="000841BF" w:rsidRDefault="0034161C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5DC09EA9" w14:textId="47FF8619" w:rsidR="00E80CD9" w:rsidRDefault="00E80CD9" w:rsidP="000A7C6B"/>
        </w:tc>
      </w:tr>
      <w:bookmarkEnd w:id="9"/>
      <w:bookmarkEnd w:id="10"/>
      <w:bookmarkEnd w:id="11"/>
    </w:tbl>
    <w:p w14:paraId="5A1901B4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CC2BEFA" w14:textId="77777777" w:rsidTr="00452CBC">
        <w:tc>
          <w:tcPr>
            <w:tcW w:w="11016" w:type="dxa"/>
          </w:tcPr>
          <w:p w14:paraId="0C633661" w14:textId="0F3E72EF" w:rsidR="005273D5" w:rsidRPr="00AF1A58" w:rsidRDefault="0034161C" w:rsidP="000A7C6B">
            <w:pPr>
              <w:pStyle w:val="Heading1"/>
              <w:rPr>
                <w:b w:val="0"/>
                <w:bCs w:val="0"/>
              </w:rPr>
            </w:pPr>
            <w:bookmarkStart w:id="12" w:name="_Toc147099480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4161C" w14:paraId="20765DF5" w14:textId="77777777" w:rsidTr="009D032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529CE80" w14:textId="6E786D2F" w:rsidR="0034161C" w:rsidRPr="004E282D" w:rsidRDefault="0034161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FE3E53C" w14:textId="5F33D5B7" w:rsidR="0034161C" w:rsidRPr="004E282D" w:rsidRDefault="003416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21B681F" w14:textId="61F7E7A0" w:rsidR="0034161C" w:rsidRPr="004E282D" w:rsidRDefault="003416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4161C" w14:paraId="38608CB1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77FF3AAB" w14:textId="38D1BE61" w:rsidR="0034161C" w:rsidRPr="00AD5FBA" w:rsidRDefault="0034161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157ABAF1" w14:textId="5505A7C1" w:rsidR="0034161C" w:rsidRPr="006208CB" w:rsidRDefault="003416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5017107" wp14:editId="4A56748D">
                        <wp:extent cx="1772285" cy="1091565"/>
                        <wp:effectExtent l="0" t="0" r="0" b="0"/>
                        <wp:docPr id="259562411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956241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1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4161C" w14:paraId="33E6E26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365E366" w14:textId="20E2F9CE" w:rsidR="0034161C" w:rsidRPr="00BE6656" w:rsidRDefault="0034161C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6D1A656" w14:textId="3E96103B" w:rsidR="0034161C" w:rsidRPr="00154A1A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34161C" w14:paraId="6B8893E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43B284B" w14:textId="71A01170" w:rsidR="0034161C" w:rsidRDefault="003416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8593EC" w14:textId="24C9D8D2" w:rsidR="0034161C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C969860" w14:textId="77777777" w:rsidR="0034161C" w:rsidRPr="004C6DEB" w:rsidRDefault="0034161C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4161C" w14:paraId="37E2E970" w14:textId="77777777" w:rsidTr="003416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121A3482" w14:textId="1956532F" w:rsidR="0034161C" w:rsidRPr="00AD5FBA" w:rsidRDefault="0034161C" w:rsidP="00D15DA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125D22E4" w14:textId="6A104C88" w:rsidR="0034161C" w:rsidRPr="006208CB" w:rsidRDefault="0034161C" w:rsidP="00D15DA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E54F2F9" wp14:editId="3CA96A0E">
                        <wp:extent cx="1772285" cy="1091565"/>
                        <wp:effectExtent l="0" t="0" r="0" b="0"/>
                        <wp:docPr id="2053740163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53740163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1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4161C" w14:paraId="0B5AE4EB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A103921" w14:textId="4DE17B79" w:rsidR="0034161C" w:rsidRPr="00BE6656" w:rsidRDefault="0034161C" w:rsidP="00D15DA7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B6C7895" w14:textId="5E4AB0CA" w:rsidR="0034161C" w:rsidRPr="00154A1A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Joint(s)</w:t>
                        </w:r>
                      </w:p>
                    </w:tc>
                  </w:tr>
                  <w:tr w:rsidR="0034161C" w14:paraId="6ECD3644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0F01E1" w14:textId="51A7D2BA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7C800A3" w14:textId="2E4C0582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34161C" w14:paraId="71C98A97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8371A54" w14:textId="5BD6B1D3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F9E4C1" w14:textId="5670C5F1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34161C" w14:paraId="20D4E418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4F6847" w14:textId="223F327B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6048C7" w14:textId="6D805047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0</w:t>
                        </w:r>
                      </w:p>
                    </w:tc>
                  </w:tr>
                  <w:tr w:rsidR="0034161C" w14:paraId="2179ACE9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C61DB80" w14:textId="53EB3864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12E8A39" w14:textId="01DF34B1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34161C" w14:paraId="12936A27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BFB1328" w14:textId="3C5C0614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1AD614" w14:textId="3161F1AD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mm, rad</w:t>
                        </w:r>
                      </w:p>
                    </w:tc>
                  </w:tr>
                </w:tbl>
                <w:p w14:paraId="390CB75B" w14:textId="77777777" w:rsidR="0034161C" w:rsidRPr="004C6DEB" w:rsidRDefault="0034161C" w:rsidP="00D15DA7">
                  <w:pPr>
                    <w:pStyle w:val="TOC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4D6D5C84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4161C" w14:paraId="607387F1" w14:textId="77777777" w:rsidTr="00665F6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7830912" w14:textId="67642311" w:rsidR="0034161C" w:rsidRPr="004E282D" w:rsidRDefault="0034161C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78FFDE90" w14:textId="758CE297" w:rsidR="0034161C" w:rsidRPr="004E282D" w:rsidRDefault="003416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10F3BBD" w14:textId="2C7AEA57" w:rsidR="0034161C" w:rsidRPr="004E282D" w:rsidRDefault="0034161C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4161C" w14:paraId="7D16137E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4B3310ED" w14:textId="0975DAE1" w:rsidR="0034161C" w:rsidRPr="00F42DD1" w:rsidRDefault="0034161C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011D2EEA" w14:textId="0C4C4CD3" w:rsidR="0034161C" w:rsidRPr="006208CB" w:rsidRDefault="003416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62BF8EA" wp14:editId="31B660B9">
                        <wp:extent cx="1907540" cy="1174750"/>
                        <wp:effectExtent l="0" t="0" r="0" b="6350"/>
                        <wp:docPr id="1493749785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93749785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4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4161C" w14:paraId="4352F37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BF8D284" w14:textId="16692FB7" w:rsidR="0034161C" w:rsidRPr="00BE6656" w:rsidRDefault="0034161C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3B0DE74" w14:textId="5C582A0A" w:rsidR="0034161C" w:rsidRPr="00B77EA3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plane(s), 1 Joint(s)</w:t>
                        </w:r>
                      </w:p>
                    </w:tc>
                  </w:tr>
                  <w:tr w:rsidR="0034161C" w14:paraId="506ED3E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F2B5A41" w14:textId="46C4098D" w:rsidR="0034161C" w:rsidRDefault="003416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325EE2" w14:textId="69AF4EBF" w:rsidR="0034161C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34161C" w14:paraId="70D13D7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4363A7" w14:textId="26306815" w:rsidR="0034161C" w:rsidRDefault="003416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852F016" w14:textId="2A15C3B9" w:rsidR="0034161C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4161C" w14:paraId="3998ADC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F7036CF" w14:textId="314F7B3E" w:rsidR="0034161C" w:rsidRDefault="003416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EF35F37" w14:textId="5137CC18" w:rsidR="0034161C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-90,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  <w:tr w:rsidR="0034161C" w14:paraId="64B9942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B21A0BF" w14:textId="3E766D58" w:rsidR="0034161C" w:rsidRDefault="0034161C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20ADD5" w14:textId="604DB17E" w:rsidR="0034161C" w:rsidRDefault="0034161C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lbf.in</w:t>
                        </w:r>
                      </w:p>
                    </w:tc>
                  </w:tr>
                </w:tbl>
                <w:p w14:paraId="5225540B" w14:textId="77777777" w:rsidR="0034161C" w:rsidRDefault="0034161C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4161C" w14:paraId="7E3091C5" w14:textId="77777777" w:rsidTr="00D15D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A9EF656" w14:textId="355646F9" w:rsidR="0034161C" w:rsidRPr="00F42DD1" w:rsidRDefault="0034161C" w:rsidP="00D15DA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F5D07B6" w14:textId="2EC8EC4E" w:rsidR="0034161C" w:rsidRPr="006208CB" w:rsidRDefault="0034161C" w:rsidP="00D15DA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6D1E3CBB" wp14:editId="5983D605">
                        <wp:extent cx="1907540" cy="1174750"/>
                        <wp:effectExtent l="0" t="0" r="0" b="6350"/>
                        <wp:docPr id="138395424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83954240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4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4161C" w14:paraId="3896D04C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EFD89BE" w14:textId="29F9BF0D" w:rsidR="0034161C" w:rsidRPr="00BE6656" w:rsidRDefault="0034161C" w:rsidP="00D15DA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F9A2BFF" w14:textId="6D231FAD" w:rsidR="0034161C" w:rsidRPr="00B77EA3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plane(s), 1 Beam (s)</w:t>
                        </w:r>
                      </w:p>
                    </w:tc>
                  </w:tr>
                  <w:tr w:rsidR="0034161C" w14:paraId="21EF3F52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D88FE3E" w14:textId="725CF58B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B8E6CC2" w14:textId="7344BDA5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34161C" w14:paraId="1C0359B2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DE162AA" w14:textId="4794C254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92C7AE" w14:textId="30EFE0FD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34161C" w14:paraId="667E13F2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AB1BE09" w14:textId="0DD007D4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D416DD" w14:textId="00C90C7D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-1.66667,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/in</w:t>
                        </w:r>
                      </w:p>
                    </w:tc>
                  </w:tr>
                  <w:tr w:rsidR="0034161C" w14:paraId="6BAD5EB2" w14:textId="77777777" w:rsidTr="00D15DA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7460DC" w14:textId="7516C11B" w:rsidR="0034161C" w:rsidRDefault="0034161C" w:rsidP="00D15DA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B49B0F" w14:textId="04FB1F20" w:rsidR="0034161C" w:rsidRDefault="0034161C" w:rsidP="00D15DA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lbf·in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/in</w:t>
                        </w:r>
                      </w:p>
                    </w:tc>
                  </w:tr>
                </w:tbl>
                <w:p w14:paraId="0CC1B45A" w14:textId="77777777" w:rsidR="0034161C" w:rsidRDefault="0034161C" w:rsidP="00D15DA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DE2B191" w14:textId="53856FC9" w:rsidR="005273D5" w:rsidRDefault="005273D5" w:rsidP="000A7C6B">
            <w:pPr>
              <w:rPr>
                <w:rStyle w:val="Strong"/>
              </w:rPr>
            </w:pPr>
          </w:p>
        </w:tc>
      </w:tr>
    </w:tbl>
    <w:p w14:paraId="7625323E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26C3B1F" w14:textId="77777777" w:rsidTr="005B3D16">
        <w:tc>
          <w:tcPr>
            <w:tcW w:w="11016" w:type="dxa"/>
          </w:tcPr>
          <w:p w14:paraId="0C0561EC" w14:textId="0AFE5E2A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7099481"/>
            <w:r w:rsidR="0034161C">
              <w:t>Connector Definitions</w:t>
            </w:r>
            <w:bookmarkEnd w:id="13"/>
          </w:p>
          <w:p w14:paraId="072DCAA0" w14:textId="5B6F1E4A" w:rsidR="00132707" w:rsidRDefault="0034161C" w:rsidP="000A7C6B">
            <w:r>
              <w:t>No Data</w:t>
            </w:r>
          </w:p>
          <w:p w14:paraId="02C30AE2" w14:textId="411E42B8" w:rsidR="00EF37BF" w:rsidRPr="009C0A33" w:rsidRDefault="00EF37BF" w:rsidP="000A7C6B"/>
          <w:p w14:paraId="559F2CD4" w14:textId="77777777" w:rsidR="000F2729" w:rsidRDefault="000F2729" w:rsidP="000A7C6B"/>
          <w:p w14:paraId="5687AE7C" w14:textId="40F2585F" w:rsidR="00E12C21" w:rsidRDefault="00E12C21" w:rsidP="000A7C6B"/>
          <w:p w14:paraId="0B8F458F" w14:textId="6F5CE1D5" w:rsidR="00132707" w:rsidRDefault="00132707" w:rsidP="000A7C6B"/>
        </w:tc>
      </w:tr>
    </w:tbl>
    <w:p w14:paraId="5D24C24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19103D6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41AB740" w14:textId="0C298141" w:rsidR="00104BD8" w:rsidRDefault="0034161C" w:rsidP="0034161C">
            <w:pPr>
              <w:pStyle w:val="Heading1"/>
            </w:pPr>
            <w:bookmarkStart w:id="14" w:name="_Toc147099482"/>
            <w:r>
              <w:t>Interaction Information</w:t>
            </w:r>
            <w:bookmarkEnd w:id="14"/>
          </w:p>
          <w:p w14:paraId="6FF4EB7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02C674D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FB0110" w14:textId="57668755" w:rsidR="002B4DE8" w:rsidRDefault="0034161C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56496F5" w14:textId="4913EAD4" w:rsidR="002B4DE8" w:rsidRDefault="0034161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000E2B" w14:textId="42A39598" w:rsidR="002B4DE8" w:rsidRDefault="0034161C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098A2EE6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83F386" w14:textId="04BBFB17" w:rsidR="002B4DE8" w:rsidRPr="00211C62" w:rsidRDefault="0034161C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4B2253F0" w14:textId="7E5D17B2" w:rsidR="002B4DE8" w:rsidRPr="000B04D4" w:rsidRDefault="0034161C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5463094A" wp14:editId="25AF84BC">
                        <wp:extent cx="2445385" cy="1505585"/>
                        <wp:effectExtent l="0" t="0" r="0" b="0"/>
                        <wp:docPr id="1708442312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08442312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505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994CB6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EFB0C8E" w14:textId="371ABF45" w:rsidR="0017091B" w:rsidRPr="00BE6656" w:rsidRDefault="0034161C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01D92C9" w14:textId="18289615" w:rsidR="0017091B" w:rsidRPr="00BE6656" w:rsidRDefault="0034161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4161C" w14:paraId="2AD0D713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A627503" w14:textId="28D7BE62" w:rsidR="0034161C" w:rsidRDefault="0034161C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E2FCCCF" w14:textId="77AF7E34" w:rsidR="0034161C" w:rsidRDefault="0034161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4161C" w14:paraId="3C28A023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3E422B" w14:textId="7D9436C1" w:rsidR="0034161C" w:rsidRDefault="0034161C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7D6215" w14:textId="3A05745D" w:rsidR="0034161C" w:rsidRDefault="0034161C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2C4C634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BAE1395" w14:textId="7779931D" w:rsidR="00104BD8" w:rsidRDefault="00104BD8" w:rsidP="000A7C6B">
            <w:pPr>
              <w:rPr>
                <w:rStyle w:val="A3"/>
              </w:rPr>
            </w:pPr>
          </w:p>
          <w:p w14:paraId="603237BC" w14:textId="77777777" w:rsidR="00104BD8" w:rsidRDefault="00104BD8" w:rsidP="000A7C6B"/>
        </w:tc>
      </w:tr>
    </w:tbl>
    <w:p w14:paraId="334CE8BB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859C3F8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8892C6C" w14:textId="41FCF656" w:rsidR="00A61A59" w:rsidRDefault="0034161C" w:rsidP="000A7C6B">
            <w:pPr>
              <w:pStyle w:val="Heading1"/>
            </w:pPr>
            <w:bookmarkStart w:id="15" w:name="_Toc147099483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3D39D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79EC16" w14:textId="60A466F2" w:rsidR="00A9531D" w:rsidRDefault="0034161C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62D6B5" w14:textId="23B69A00" w:rsidR="00A9531D" w:rsidRDefault="003416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14:paraId="2844B15A" w14:textId="77777777" w:rsidR="00690657" w:rsidRDefault="00690657" w:rsidP="00690657"/>
          <w:p w14:paraId="6E5486AF" w14:textId="6866CA48" w:rsidR="00A9531D" w:rsidRPr="00690657" w:rsidRDefault="0034161C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DC0B71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BFE23C" w14:textId="11E624EB" w:rsidR="007107BE" w:rsidRDefault="0034161C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56D89C" w14:textId="6A3E8083" w:rsidR="007107BE" w:rsidRDefault="003416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30</w:t>
                  </w:r>
                </w:p>
              </w:tc>
            </w:tr>
            <w:tr w:rsidR="0034161C" w14:paraId="34CE608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95987E" w14:textId="6C5A6BCA" w:rsidR="0034161C" w:rsidRDefault="0034161C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0805AC" w14:textId="63E62688" w:rsidR="0034161C" w:rsidRDefault="003416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26</w:t>
                  </w:r>
                </w:p>
              </w:tc>
            </w:tr>
            <w:tr w:rsidR="0034161C" w14:paraId="31419EC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E9B1B2" w14:textId="3D7641D1" w:rsidR="0034161C" w:rsidRDefault="0034161C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52B6F4" w14:textId="7CC7C7DD" w:rsidR="0034161C" w:rsidRDefault="0034161C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34161C" w14:paraId="74C63FF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EB44BC" w14:textId="74919045" w:rsidR="0034161C" w:rsidRDefault="0034161C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B8CE11" w14:textId="0F588C4C" w:rsidR="0034161C" w:rsidRDefault="0034161C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JW-MACHINE</w:t>
                  </w:r>
                </w:p>
              </w:tc>
            </w:tr>
          </w:tbl>
          <w:p w14:paraId="31C97351" w14:textId="145DC4E8" w:rsidR="00A61A59" w:rsidRPr="00F077CB" w:rsidRDefault="00A61A59" w:rsidP="000A7C6B"/>
        </w:tc>
      </w:tr>
    </w:tbl>
    <w:p w14:paraId="46BFB6E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06CDA70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3D832B4" w14:textId="7BB55404" w:rsidR="002C53F9" w:rsidRDefault="0034161C" w:rsidP="000A7C6B">
            <w:pPr>
              <w:pStyle w:val="Heading1"/>
            </w:pPr>
            <w:bookmarkStart w:id="16" w:name="_Toc147099484"/>
            <w:r>
              <w:lastRenderedPageBreak/>
              <w:t>Sensor Details</w:t>
            </w:r>
            <w:bookmarkEnd w:id="16"/>
          </w:p>
          <w:p w14:paraId="6D8D4A6B" w14:textId="76CAE3FF" w:rsidR="002C53F9" w:rsidRPr="00F077CB" w:rsidRDefault="0034161C" w:rsidP="000A7C6B">
            <w:r>
              <w:t>No Data</w:t>
            </w:r>
          </w:p>
        </w:tc>
      </w:tr>
    </w:tbl>
    <w:p w14:paraId="4B04E65C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EE3BDC8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60631F0" w14:textId="03DF9526" w:rsidR="005F5B79" w:rsidRDefault="0034161C" w:rsidP="000A7C6B">
            <w:pPr>
              <w:pStyle w:val="Heading1"/>
            </w:pPr>
            <w:bookmarkStart w:id="17" w:name="_Toc147099485"/>
            <w:r>
              <w:t>Resultant Forces</w:t>
            </w:r>
            <w:bookmarkEnd w:id="17"/>
          </w:p>
          <w:p w14:paraId="06B687DA" w14:textId="7112382E" w:rsidR="005F5B79" w:rsidRPr="000B04D4" w:rsidRDefault="0034161C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1A0F5BB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866A7F" w14:textId="676654A6" w:rsidR="005F5B79" w:rsidRDefault="0034161C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6B05BBB" w14:textId="3A3CF48A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6BC0DB7" w14:textId="5D537D5E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7671E30" w14:textId="6D01587C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9FE092E" w14:textId="0C660AB7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1B2F937" w14:textId="20D0F3CB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790180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A3F5AAB" w14:textId="5BCA4543" w:rsidR="005F5B79" w:rsidRPr="004D2956" w:rsidRDefault="0034161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86395F" w14:textId="4F7E1D96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lbf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753D6E3" w14:textId="66FD7888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667B973" w14:textId="67AC85E7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425BB3" w14:textId="41B5B3DF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C4C395" w14:textId="0B258758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170</w:t>
                  </w:r>
                </w:p>
              </w:tc>
            </w:tr>
          </w:tbl>
          <w:p w14:paraId="7DF58EFD" w14:textId="79C3B84C" w:rsidR="005F5B79" w:rsidRPr="000B04D4" w:rsidRDefault="0034161C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B893BDC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7B7BB1" w14:textId="73518B7A" w:rsidR="005F5B79" w:rsidRDefault="0034161C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4511D7" w14:textId="2BBC173E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CA2517" w14:textId="11ED2EFB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5FDE835" w14:textId="5892A4FD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C1EEAD" w14:textId="01F38FB2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2EE503E" w14:textId="67206B66" w:rsidR="005F5B79" w:rsidRDefault="0034161C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F9A8FB6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CA1885" w14:textId="1A60B82A" w:rsidR="005F5B79" w:rsidRPr="004D2956" w:rsidRDefault="0034161C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1BAFF6" w14:textId="69D46B6E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F3A3DC4" w14:textId="53300A7B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607A65" w14:textId="0CD05F3F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4447A4" w14:textId="77DC46A0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10,920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7D14FA" w14:textId="61C521BD" w:rsidR="005F5B79" w:rsidRPr="004D2956" w:rsidRDefault="0034161C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10,920</w:t>
                  </w:r>
                </w:p>
              </w:tc>
            </w:tr>
          </w:tbl>
          <w:p w14:paraId="4788319A" w14:textId="77777777" w:rsidR="005F5B79" w:rsidRDefault="005F5B79" w:rsidP="000A7C6B"/>
        </w:tc>
      </w:tr>
      <w:tr w:rsidR="005F5B79" w14:paraId="5A8BA77F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1F47D85" w14:textId="01A9E636" w:rsidR="00C6072D" w:rsidRPr="000B04D4" w:rsidRDefault="0034161C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46449C9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B802550" w14:textId="5E13897A" w:rsidR="00C6072D" w:rsidRDefault="0034161C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2471A3" w14:textId="3D90C7AC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728528E" w14:textId="6BF87409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F3F157" w14:textId="53FC0C45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7E9C0D" w14:textId="7F4999EF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9358BE4" w14:textId="2CD02498" w:rsidR="00C6072D" w:rsidRDefault="0034161C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1E14BA4B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393DBA" w14:textId="2E8E00C9" w:rsidR="00C6072D" w:rsidRPr="004D2956" w:rsidRDefault="0034161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01EABB" w14:textId="7648ECBE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lbf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96B977" w14:textId="35887FF2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55C02F" w14:textId="076F8DA9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1BA7628" w14:textId="45A35E29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953C761" w14:textId="4818A03A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1C3B9202" w14:textId="4FA0CB0C" w:rsidR="00C6072D" w:rsidRPr="000B04D4" w:rsidRDefault="0034161C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447013A8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5D2A7F" w14:textId="4C12283C" w:rsidR="00C6072D" w:rsidRDefault="0034161C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53426D2" w14:textId="55F1B762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CC23A93" w14:textId="55D7D034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24E1601" w14:textId="5525E600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8AF2744" w14:textId="15338E72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2821BC5" w14:textId="12606EAF" w:rsidR="00C6072D" w:rsidRDefault="0034161C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499EE64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AAEEBA0" w14:textId="6F9E59CA" w:rsidR="00C6072D" w:rsidRPr="004D2956" w:rsidRDefault="0034161C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3921990" w14:textId="351501F8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EB8B3E" w14:textId="535B431E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49B2E0" w14:textId="29F57E9E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75FFDB0" w14:textId="75EC7870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941942" w14:textId="1882EB12" w:rsidR="00C6072D" w:rsidRPr="004D2956" w:rsidRDefault="0034161C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4A3CA10" w14:textId="32BA588D" w:rsidR="005F5B79" w:rsidRDefault="005F5B79" w:rsidP="000A7C6B"/>
        </w:tc>
      </w:tr>
      <w:bookmarkEnd w:id="18"/>
      <w:bookmarkEnd w:id="19"/>
      <w:bookmarkEnd w:id="20"/>
    </w:tbl>
    <w:p w14:paraId="3AA58B41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8335CF9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BDC0777" w14:textId="0FDC8AE7" w:rsidR="00EC2432" w:rsidRDefault="0034161C" w:rsidP="000A7C6B">
            <w:pPr>
              <w:pStyle w:val="Heading1"/>
            </w:pPr>
            <w:bookmarkStart w:id="21" w:name="_Toc147099486"/>
            <w:r>
              <w:lastRenderedPageBreak/>
              <w:t>Beams</w:t>
            </w:r>
            <w:bookmarkEnd w:id="21"/>
          </w:p>
          <w:p w14:paraId="6FBF17F7" w14:textId="44997641" w:rsidR="0050542D" w:rsidRPr="0034161C" w:rsidRDefault="0034161C" w:rsidP="0034161C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072"/>
              <w:gridCol w:w="787"/>
              <w:gridCol w:w="1087"/>
              <w:gridCol w:w="1272"/>
              <w:gridCol w:w="1272"/>
              <w:gridCol w:w="1748"/>
              <w:gridCol w:w="1748"/>
              <w:gridCol w:w="1552"/>
            </w:tblGrid>
            <w:tr w:rsidR="0034161C" w14:paraId="428D511E" w14:textId="77777777" w:rsidTr="003416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07630F" w14:textId="72A7272F" w:rsidR="0034161C" w:rsidRDefault="0034161C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7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62C0941" w14:textId="6EA00F44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6BDD33" w14:textId="1BF6678B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60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11DE85" w14:textId="2C21FBA2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60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926ADB" w14:textId="7AAEFE7F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82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1A4BE5" w14:textId="3F0BC397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Moment1(lbf.in)</w:t>
                  </w:r>
                </w:p>
              </w:tc>
              <w:tc>
                <w:tcPr>
                  <w:tcW w:w="82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DE5F17" w14:textId="668814C6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Moment2(lbf.in)</w:t>
                  </w:r>
                </w:p>
              </w:tc>
              <w:tc>
                <w:tcPr>
                  <w:tcW w:w="73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F2D976" w14:textId="31BC0547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Torque(lbf.in)</w:t>
                  </w:r>
                </w:p>
              </w:tc>
            </w:tr>
            <w:tr w:rsidR="0034161C" w14:paraId="28A3703F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26DD027" w14:textId="1F3CC9B4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Beam-1(Boss-Extrude2)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3FD613" w14:textId="7A12B370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44C7B" w14:textId="3A7AC09B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F6B949" w14:textId="123BC9F6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2F24F9" w14:textId="1ABF9911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AA3D40" w14:textId="435FEB94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4,800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1FC7D18" w14:textId="51DD74C4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57C814" w14:textId="37D5618A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4161C" w14:paraId="5D6E9723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AB137A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70CAE" w14:textId="100BB8E9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4E557D" w14:textId="2CC18AF4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327400" w14:textId="17FC70FC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990ACE" w14:textId="4A872BD1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-80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403C68" w14:textId="3EA8DA93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-1,920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5A24C3" w14:textId="6ED61796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415BE0" w14:textId="2653BBB2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4161C" w14:paraId="6B53D1FB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50B3EF" w14:textId="7F7F5BD1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Beam-3(Boss-Extrude1)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139B8F" w14:textId="53F26519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439E94" w14:textId="151D59CF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27879B" w14:textId="220B18FE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8A181A" w14:textId="1ECA83FE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CB92A1" w14:textId="5A367832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10,920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C52DFC" w14:textId="76ADF698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82145B" w14:textId="0ADA1CA8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4161C" w14:paraId="12EF2A63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050352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5D41AB" w14:textId="6C8A212F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AD3801" w14:textId="0A280535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4A5402" w14:textId="3C5C82EB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859BCF" w14:textId="441741D8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-170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B707D3" w14:textId="4B45D874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-4,800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B40943" w14:textId="518DC3F0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D4207E" w14:textId="46A2BA4F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4161C" w14:paraId="57822003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D56F27" w14:textId="5CBB52E1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Beam-4(Boss-Extrude3)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161D49" w14:textId="196762C6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6E4593" w14:textId="2E450206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6FD9E3" w14:textId="286B6D95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D06D03B" w14:textId="3C57B8F5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1.21389e-07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6F1729" w14:textId="0C5F61F4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-1.16746e-07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D874C9" w14:textId="423D840A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050449" w14:textId="4CFF4887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34161C" w14:paraId="78850870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F6EB0E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A46316" w14:textId="788E3529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7A0527" w14:textId="029A6919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52491EA" w14:textId="78BE99A7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FEBBAA" w14:textId="43199701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7233C3" w14:textId="47C2CB2B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1,920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3892DC" w14:textId="16F9073E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66E5A7" w14:textId="6A978819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2C7C8AC" w14:textId="36BC762B" w:rsidR="0050542D" w:rsidRPr="0034161C" w:rsidRDefault="0034161C" w:rsidP="0034161C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682"/>
              <w:gridCol w:w="837"/>
              <w:gridCol w:w="1176"/>
              <w:gridCol w:w="1477"/>
              <w:gridCol w:w="1475"/>
              <w:gridCol w:w="1387"/>
              <w:gridCol w:w="2504"/>
            </w:tblGrid>
            <w:tr w:rsidR="0034161C" w14:paraId="7A0F57D9" w14:textId="77777777" w:rsidTr="003416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6A5B82" w14:textId="5FC6146C" w:rsidR="0034161C" w:rsidRDefault="0034161C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9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03810E" w14:textId="2368F378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5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7AB134" w14:textId="19252067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Axial(psi)</w:t>
                  </w:r>
                </w:p>
              </w:tc>
              <w:tc>
                <w:tcPr>
                  <w:tcW w:w="70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BECFDCC" w14:textId="2B027CCB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Dir1(psi)</w:t>
                  </w:r>
                </w:p>
              </w:tc>
              <w:tc>
                <w:tcPr>
                  <w:tcW w:w="70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D12FC9" w14:textId="00D8A45D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Dir2(psi)</w:t>
                  </w:r>
                </w:p>
              </w:tc>
              <w:tc>
                <w:tcPr>
                  <w:tcW w:w="65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230017" w14:textId="5E5F5FCE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(psi)</w:t>
                  </w:r>
                </w:p>
              </w:tc>
              <w:tc>
                <w:tcPr>
                  <w:tcW w:w="11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C77CE6" w14:textId="5DC5964E" w:rsidR="0034161C" w:rsidRDefault="0034161C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bending(psi)</w:t>
                  </w:r>
                </w:p>
              </w:tc>
            </w:tr>
            <w:tr w:rsidR="0034161C" w14:paraId="1C41AEA6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AA06EF" w14:textId="73821581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Beam-1(Boss-Extrude2)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A0C791" w14:textId="607FE295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14EFD9" w14:textId="25246917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424081" w14:textId="00E04D9C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3,129.11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B18B8E" w14:textId="380DFA44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436F46" w14:textId="0B46DD12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09C1C" w14:textId="389BBCBA" w:rsidR="0034161C" w:rsidRPr="00A54E07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3,129.11</w:t>
                  </w:r>
                </w:p>
              </w:tc>
            </w:tr>
            <w:tr w:rsidR="0034161C" w14:paraId="3FE14DC7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41B44D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AEA9D8" w14:textId="49A40675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B67BF7" w14:textId="34989D02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BE8AEB" w14:textId="5DCC1BC8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1,251.65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4518F" w14:textId="7A52C17D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199BEA" w14:textId="53D5BF96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7F25FF" w14:textId="4A23BBFA" w:rsidR="0034161C" w:rsidRPr="00A54E07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1,251.65</w:t>
                  </w:r>
                </w:p>
              </w:tc>
            </w:tr>
            <w:tr w:rsidR="0034161C" w14:paraId="24F27783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405038" w14:textId="3C860D12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Beam-3(Boss-Extrude1)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52408D" w14:textId="7DB04FCA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830A48" w14:textId="6FF1F9EE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D2E5AAC" w14:textId="310E21EA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7,118.73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598113" w14:textId="0637CAA1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B9BB33" w14:textId="256533F1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A4F72C4" w14:textId="368679E5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7,118.73</w:t>
                  </w:r>
                </w:p>
              </w:tc>
            </w:tr>
            <w:tr w:rsidR="0034161C" w14:paraId="4295FFC9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320DCE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4868D6" w14:textId="5FFF1BC2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EA9AC9" w14:textId="58D8CBF3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40B79C" w14:textId="10150764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3,129.11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D0A40D" w14:textId="11C94034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327266" w14:textId="70B0B932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5B6747" w14:textId="46BD96BE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3,129.11</w:t>
                  </w:r>
                </w:p>
              </w:tc>
            </w:tr>
            <w:tr w:rsidR="0034161C" w14:paraId="4B169553" w14:textId="77777777" w:rsidTr="003416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8CEA8C5" w14:textId="4D57FC4B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Beam-4(Boss-Extrude3)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2D61A3" w14:textId="4376A602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077C69" w14:textId="39CB6F9F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3CABF3" w14:textId="4C85F8E2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7.61064e-08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9D6104" w14:textId="4AA9D2F0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9FCB30" w14:textId="700E1D0C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42F0A4" w14:textId="687D49B9" w:rsidR="0034161C" w:rsidRDefault="0034161C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7.61064e-08</w:t>
                  </w:r>
                </w:p>
              </w:tc>
            </w:tr>
            <w:tr w:rsidR="0034161C" w14:paraId="1A55639A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98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B40994" w14:textId="77777777" w:rsidR="0034161C" w:rsidRPr="00A54E07" w:rsidRDefault="0034161C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1E04509" w14:textId="29821B7F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5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C5550B" w14:textId="7F659014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70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5C5A9D" w14:textId="76555143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1,251.65</w:t>
                  </w:r>
                </w:p>
              </w:tc>
              <w:tc>
                <w:tcPr>
                  <w:tcW w:w="700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0D2E25" w14:textId="421B7D3D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5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B03DF8" w14:textId="33A0576A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464F19" w14:textId="29465793" w:rsidR="0034161C" w:rsidRDefault="0034161C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1,251.65</w:t>
                  </w:r>
                </w:p>
              </w:tc>
            </w:tr>
          </w:tbl>
          <w:p w14:paraId="4470D8A0" w14:textId="21D81E88" w:rsidR="00EC2432" w:rsidRDefault="00EC2432" w:rsidP="000A7C6B"/>
        </w:tc>
      </w:tr>
    </w:tbl>
    <w:p w14:paraId="2582970C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005C6BA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DE971FE" w14:textId="649DB9A8" w:rsidR="00EC2432" w:rsidRDefault="0034161C" w:rsidP="000A7C6B">
            <w:pPr>
              <w:pStyle w:val="Heading1"/>
            </w:pPr>
            <w:bookmarkStart w:id="22" w:name="_Toc147099487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681AB4CF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3"/>
              <w:gridCol w:w="3127"/>
              <w:gridCol w:w="2406"/>
              <w:gridCol w:w="2582"/>
            </w:tblGrid>
            <w:tr w:rsidR="0034161C" w14:paraId="0A6AC69A" w14:textId="77777777" w:rsidTr="00D15D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F0E347" w14:textId="2B4249A3" w:rsidR="0034161C" w:rsidRDefault="0034161C" w:rsidP="0034161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84BF023" w14:textId="59A779B6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484449" w14:textId="3EFDB7FC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37068A2" w14:textId="4CF72CD4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161C" w14:paraId="70C4726F" w14:textId="77777777" w:rsidTr="00D15D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D51BAD1" w14:textId="571418DA" w:rsidR="0034161C" w:rsidRPr="004D2956" w:rsidRDefault="0034161C" w:rsidP="003416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378B899" w14:textId="58CE9433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Upper bound axial and bending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09D134F" w14:textId="77777777" w:rsidR="0034161C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12.516psi</w:t>
                  </w:r>
                </w:p>
                <w:p w14:paraId="494E82CC" w14:textId="64FA8C86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61F3A4" w14:textId="77777777" w:rsidR="0034161C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7,118.733psi</w:t>
                  </w:r>
                </w:p>
                <w:p w14:paraId="63FCB54F" w14:textId="3BCCA0DD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16</w:t>
                  </w:r>
                </w:p>
              </w:tc>
            </w:tr>
            <w:tr w:rsidR="0034161C" w14:paraId="370EC579" w14:textId="77777777" w:rsidTr="00D15DA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670B41" w14:textId="498394C5" w:rsidR="0034161C" w:rsidRDefault="0034161C" w:rsidP="003416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EF13BF" wp14:editId="515E31F6">
                        <wp:extent cx="6858000" cy="3859530"/>
                        <wp:effectExtent l="0" t="0" r="0" b="7620"/>
                        <wp:docPr id="1177123759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7123759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278B0F" w14:textId="58091D1E" w:rsidR="0034161C" w:rsidRPr="004D2956" w:rsidRDefault="0034161C" w:rsidP="003416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TU23FL-CAD-HW4.1-Jakob Werle-Stress-Stress1</w:t>
                  </w:r>
                </w:p>
              </w:tc>
            </w:tr>
          </w:tbl>
          <w:p w14:paraId="71E139CC" w14:textId="77777777" w:rsidR="0034161C" w:rsidRDefault="0034161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05"/>
              <w:gridCol w:w="3361"/>
              <w:gridCol w:w="2197"/>
              <w:gridCol w:w="2175"/>
            </w:tblGrid>
            <w:tr w:rsidR="0034161C" w14:paraId="7B5CC2BA" w14:textId="77777777" w:rsidTr="00D15D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2290D5" w14:textId="04A02D17" w:rsidR="0034161C" w:rsidRDefault="0034161C" w:rsidP="0034161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1B2A6B" w14:textId="492E9DF3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2375292" w14:textId="5079F396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F675CB8" w14:textId="38FB6FA8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161C" w14:paraId="1DA4CFA2" w14:textId="77777777" w:rsidTr="00D15D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A74924" w14:textId="4C6D8F9D" w:rsidR="0034161C" w:rsidRPr="004D2956" w:rsidRDefault="0034161C" w:rsidP="003416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ADAF64" w14:textId="74CA3832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329E15D" w14:textId="77777777" w:rsidR="0034161C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0.000in</w:t>
                  </w:r>
                </w:p>
                <w:p w14:paraId="4E2E437A" w14:textId="28B7965C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BB01133" w14:textId="77777777" w:rsidR="0034161C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0.667in</w:t>
                  </w:r>
                </w:p>
                <w:p w14:paraId="5FDF8958" w14:textId="4C909304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18</w:t>
                  </w:r>
                </w:p>
              </w:tc>
            </w:tr>
            <w:tr w:rsidR="0034161C" w14:paraId="78DB6FDF" w14:textId="77777777" w:rsidTr="00D15DA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BE4B73" w14:textId="517A3289" w:rsidR="0034161C" w:rsidRDefault="0034161C" w:rsidP="003416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7F19D97" wp14:editId="242C44F5">
                        <wp:extent cx="6858000" cy="3859530"/>
                        <wp:effectExtent l="0" t="0" r="0" b="7620"/>
                        <wp:docPr id="599680935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968093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614D32" w14:textId="42A4DFC1" w:rsidR="0034161C" w:rsidRPr="004D2956" w:rsidRDefault="0034161C" w:rsidP="003416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TU23FL-CAD-HW4.1-Jakob Werle-Displacement-Displacement1</w:t>
                  </w:r>
                </w:p>
              </w:tc>
            </w:tr>
          </w:tbl>
          <w:p w14:paraId="27CFECCA" w14:textId="77777777" w:rsidR="0034161C" w:rsidRDefault="0034161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04"/>
              <w:gridCol w:w="7534"/>
            </w:tblGrid>
            <w:tr w:rsidR="0034161C" w14:paraId="29F4E7F5" w14:textId="77777777" w:rsidTr="003416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ABCFCCB" w14:textId="177EA3AA" w:rsidR="0034161C" w:rsidRDefault="0034161C" w:rsidP="0034161C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55E311" w14:textId="44EEDC73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4161C" w14:paraId="1509614A" w14:textId="77777777" w:rsidTr="00AF367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736152" w14:textId="07A581E5" w:rsidR="0034161C" w:rsidRPr="004D2956" w:rsidRDefault="0034161C" w:rsidP="003416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Plot1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3B07F1E" w14:textId="24770985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Shear Force in Dir2</w:t>
                  </w:r>
                </w:p>
              </w:tc>
            </w:tr>
            <w:tr w:rsidR="0034161C" w14:paraId="7494B6B6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E620FC" w14:textId="3A0396AC" w:rsidR="0034161C" w:rsidRDefault="0034161C" w:rsidP="003416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6B80719" wp14:editId="7250E348">
                        <wp:extent cx="6858000" cy="3859530"/>
                        <wp:effectExtent l="0" t="0" r="0" b="7620"/>
                        <wp:docPr id="26479917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4799174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E8C39DD" w14:textId="52FC9240" w:rsidR="0034161C" w:rsidRPr="004D2956" w:rsidRDefault="0034161C" w:rsidP="003416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TU23FL-CAD-HW4.1-Jakob Werle-Shear-Moment Plot-Shear-Moment Plot1</w:t>
                  </w:r>
                </w:p>
              </w:tc>
            </w:tr>
          </w:tbl>
          <w:p w14:paraId="12E64EC4" w14:textId="77777777" w:rsidR="0034161C" w:rsidRDefault="0034161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4"/>
              <w:gridCol w:w="7584"/>
            </w:tblGrid>
            <w:tr w:rsidR="0034161C" w14:paraId="70FD48E5" w14:textId="77777777" w:rsidTr="0034161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9DD00E" w14:textId="560A4809" w:rsidR="0034161C" w:rsidRDefault="0034161C" w:rsidP="0034161C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85D305" w14:textId="591C29CA" w:rsidR="0034161C" w:rsidRDefault="0034161C" w:rsidP="0034161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4161C" w14:paraId="2972B010" w14:textId="77777777" w:rsidTr="00BE7DF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FE2707A" w14:textId="3D49DBE0" w:rsidR="0034161C" w:rsidRPr="004D2956" w:rsidRDefault="0034161C" w:rsidP="0034161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Plot2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363A98" w14:textId="1BCA49B6" w:rsidR="0034161C" w:rsidRPr="004D2956" w:rsidRDefault="0034161C" w:rsidP="0034161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Moment about Dir1</w:t>
                  </w:r>
                </w:p>
              </w:tc>
            </w:tr>
            <w:tr w:rsidR="0034161C" w14:paraId="06BEEAC9" w14:textId="77777777" w:rsidTr="0034161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D91D4C" w14:textId="283066AB" w:rsidR="0034161C" w:rsidRDefault="0034161C" w:rsidP="0034161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3DF67AA" wp14:editId="142F36AA">
                        <wp:extent cx="6858000" cy="3859530"/>
                        <wp:effectExtent l="0" t="0" r="0" b="7620"/>
                        <wp:docPr id="992874761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2874761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5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45AB07" w14:textId="7DFDACC5" w:rsidR="0034161C" w:rsidRPr="004D2956" w:rsidRDefault="0034161C" w:rsidP="0034161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TU23FL-CAD-HW4.1-Jakob Werle-Shear-Moment Plot-Shear-Moment Plot2</w:t>
                  </w:r>
                </w:p>
              </w:tc>
            </w:tr>
          </w:tbl>
          <w:p w14:paraId="10760D28" w14:textId="77777777" w:rsidR="0034161C" w:rsidRPr="000B04D4" w:rsidRDefault="0034161C" w:rsidP="000A7C6B"/>
          <w:bookmarkEnd w:id="23"/>
          <w:bookmarkEnd w:id="24"/>
          <w:bookmarkEnd w:id="25"/>
          <w:p w14:paraId="0A043F87" w14:textId="0E31488E" w:rsidR="00EC2432" w:rsidRDefault="00EC2432" w:rsidP="000A7C6B"/>
        </w:tc>
      </w:tr>
    </w:tbl>
    <w:p w14:paraId="58A5BF9C" w14:textId="77777777" w:rsidR="000B1701" w:rsidRDefault="000B1701" w:rsidP="000B1701"/>
    <w:p w14:paraId="0C1EA841" w14:textId="77777777" w:rsidR="00A435C3" w:rsidRDefault="00A435C3">
      <w:bookmarkStart w:id="26" w:name="_Toc147099488"/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5CC12376" w14:textId="77777777" w:rsidTr="00A435C3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610D77FE" w14:textId="3759D3C9" w:rsidR="000B1701" w:rsidRDefault="0034161C" w:rsidP="0034161C">
            <w:pPr>
              <w:pStyle w:val="Heading1"/>
            </w:pPr>
            <w:r>
              <w:lastRenderedPageBreak/>
              <w:t>Conclusion</w:t>
            </w:r>
            <w:bookmarkEnd w:id="26"/>
          </w:p>
        </w:tc>
      </w:tr>
    </w:tbl>
    <w:tbl>
      <w:tblPr>
        <w:tblW w:w="2602" w:type="dxa"/>
        <w:tblLook w:val="04A0" w:firstRow="1" w:lastRow="0" w:firstColumn="1" w:lastColumn="0" w:noHBand="0" w:noVBand="1"/>
      </w:tblPr>
      <w:tblGrid>
        <w:gridCol w:w="1772"/>
        <w:gridCol w:w="830"/>
      </w:tblGrid>
      <w:tr w:rsidR="00A435C3" w:rsidRPr="00A435C3" w14:paraId="01D8E2A8" w14:textId="77777777" w:rsidTr="00A435C3">
        <w:trPr>
          <w:trHeight w:val="288"/>
        </w:trPr>
        <w:tc>
          <w:tcPr>
            <w:tcW w:w="26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B5781" w14:textId="77777777" w:rsidR="00A435C3" w:rsidRPr="00A435C3" w:rsidRDefault="00A435C3" w:rsidP="00A435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35C3">
              <w:rPr>
                <w:rFonts w:ascii="Calibri" w:eastAsia="Times New Roman" w:hAnsi="Calibri" w:cs="Calibri"/>
                <w:color w:val="000000"/>
              </w:rPr>
              <w:t>TU23FL-CAD-HW4.1</w:t>
            </w:r>
          </w:p>
        </w:tc>
      </w:tr>
      <w:tr w:rsidR="00A435C3" w:rsidRPr="00A435C3" w14:paraId="369E36B7" w14:textId="77777777" w:rsidTr="00A435C3">
        <w:trPr>
          <w:trHeight w:val="288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04FE" w14:textId="77777777" w:rsidR="00A435C3" w:rsidRPr="00A435C3" w:rsidRDefault="00A435C3" w:rsidP="00A43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435C3">
              <w:rPr>
                <w:rFonts w:ascii="Calibri" w:eastAsia="Times New Roman" w:hAnsi="Calibri" w:cs="Calibri"/>
                <w:color w:val="000000"/>
              </w:rPr>
              <w:t>Stress_max</w:t>
            </w:r>
            <w:proofErr w:type="spellEnd"/>
            <w:r w:rsidRPr="00A435C3">
              <w:rPr>
                <w:rFonts w:ascii="Calibri" w:eastAsia="Times New Roman" w:hAnsi="Calibri" w:cs="Calibri"/>
                <w:color w:val="000000"/>
              </w:rPr>
              <w:t xml:space="preserve"> [psi]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88CCB" w14:textId="77777777" w:rsidR="00A435C3" w:rsidRPr="00A435C3" w:rsidRDefault="00A435C3" w:rsidP="00A435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35C3">
              <w:rPr>
                <w:rFonts w:ascii="Calibri" w:eastAsia="Times New Roman" w:hAnsi="Calibri" w:cs="Calibri"/>
                <w:color w:val="000000"/>
              </w:rPr>
              <w:t>7118.7</w:t>
            </w:r>
          </w:p>
        </w:tc>
      </w:tr>
      <w:tr w:rsidR="00A435C3" w:rsidRPr="00A435C3" w14:paraId="4A336CC9" w14:textId="77777777" w:rsidTr="00A435C3">
        <w:trPr>
          <w:trHeight w:val="288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5E4B1" w14:textId="77777777" w:rsidR="00A435C3" w:rsidRPr="00A435C3" w:rsidRDefault="00A435C3" w:rsidP="00A43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A435C3">
              <w:rPr>
                <w:rFonts w:ascii="Calibri" w:eastAsia="Times New Roman" w:hAnsi="Calibri" w:cs="Calibri"/>
                <w:color w:val="000000"/>
              </w:rPr>
              <w:t>F_Ay</w:t>
            </w:r>
            <w:proofErr w:type="spellEnd"/>
            <w:r w:rsidRPr="00A435C3">
              <w:rPr>
                <w:rFonts w:ascii="Calibri" w:eastAsia="Times New Roman" w:hAnsi="Calibri" w:cs="Calibri"/>
                <w:color w:val="000000"/>
              </w:rPr>
              <w:t xml:space="preserve"> [</w:t>
            </w:r>
            <w:proofErr w:type="spellStart"/>
            <w:r w:rsidRPr="00A435C3">
              <w:rPr>
                <w:rFonts w:ascii="Calibri" w:eastAsia="Times New Roman" w:hAnsi="Calibri" w:cs="Calibri"/>
                <w:color w:val="000000"/>
              </w:rPr>
              <w:t>lbf</w:t>
            </w:r>
            <w:proofErr w:type="spellEnd"/>
            <w:r w:rsidRPr="00A435C3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4ED0" w14:textId="77777777" w:rsidR="00A435C3" w:rsidRPr="00A435C3" w:rsidRDefault="00A435C3" w:rsidP="00A435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35C3">
              <w:rPr>
                <w:rFonts w:ascii="Calibri" w:eastAsia="Times New Roman" w:hAnsi="Calibri" w:cs="Calibri"/>
                <w:color w:val="000000"/>
              </w:rPr>
              <w:t>170</w:t>
            </w:r>
          </w:p>
        </w:tc>
      </w:tr>
      <w:tr w:rsidR="00A435C3" w:rsidRPr="00A435C3" w14:paraId="7DEA958A" w14:textId="77777777" w:rsidTr="00A435C3">
        <w:trPr>
          <w:trHeight w:val="288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1322A" w14:textId="77777777" w:rsidR="00A435C3" w:rsidRPr="00A435C3" w:rsidRDefault="00A435C3" w:rsidP="00A435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35C3">
              <w:rPr>
                <w:rFonts w:ascii="Calibri" w:eastAsia="Times New Roman" w:hAnsi="Calibri" w:cs="Calibri"/>
                <w:color w:val="000000"/>
              </w:rPr>
              <w:t>M_A [</w:t>
            </w:r>
            <w:proofErr w:type="spellStart"/>
            <w:r w:rsidRPr="00A435C3">
              <w:rPr>
                <w:rFonts w:ascii="Calibri" w:eastAsia="Times New Roman" w:hAnsi="Calibri" w:cs="Calibri"/>
                <w:color w:val="000000"/>
              </w:rPr>
              <w:t>lbf</w:t>
            </w:r>
            <w:proofErr w:type="spellEnd"/>
            <w:r w:rsidRPr="00A435C3">
              <w:rPr>
                <w:rFonts w:ascii="Calibri" w:eastAsia="Times New Roman" w:hAnsi="Calibri" w:cs="Calibri"/>
                <w:color w:val="000000"/>
              </w:rPr>
              <w:t>*in]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3240" w14:textId="77777777" w:rsidR="00A435C3" w:rsidRPr="00A435C3" w:rsidRDefault="00A435C3" w:rsidP="00A435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435C3">
              <w:rPr>
                <w:rFonts w:ascii="Calibri" w:eastAsia="Times New Roman" w:hAnsi="Calibri" w:cs="Calibri"/>
                <w:color w:val="000000"/>
              </w:rPr>
              <w:t>10920</w:t>
            </w:r>
          </w:p>
        </w:tc>
      </w:tr>
    </w:tbl>
    <w:p w14:paraId="0A989E58" w14:textId="1A268133" w:rsidR="00AC3438" w:rsidRPr="00AC3438" w:rsidRDefault="00A435C3" w:rsidP="00FE0924">
      <w:r w:rsidRPr="00A435C3">
        <w:drawing>
          <wp:inline distT="0" distB="0" distL="0" distR="0" wp14:anchorId="523745F0" wp14:editId="08581CE9">
            <wp:extent cx="6858000" cy="4369435"/>
            <wp:effectExtent l="0" t="0" r="0" b="0"/>
            <wp:docPr id="222823207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23207" name="Picture 1" descr="A math equations and formula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38" w:rsidRPr="00AC3438" w:rsidSect="0034161C">
      <w:headerReference w:type="default" r:id="rId23"/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DB9CE" w14:textId="77777777" w:rsidR="00A3444E" w:rsidRDefault="00A3444E" w:rsidP="00F25CD7">
      <w:pPr>
        <w:spacing w:after="0" w:line="240" w:lineRule="auto"/>
      </w:pPr>
      <w:r>
        <w:separator/>
      </w:r>
    </w:p>
  </w:endnote>
  <w:endnote w:type="continuationSeparator" w:id="0">
    <w:p w14:paraId="1F5B1CF4" w14:textId="77777777" w:rsidR="00A3444E" w:rsidRDefault="00A3444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8F97C32" w14:textId="77777777" w:rsidTr="003E1AE9">
      <w:tc>
        <w:tcPr>
          <w:tcW w:w="867" w:type="pct"/>
        </w:tcPr>
        <w:p w14:paraId="3E8C0C1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C641F84" wp14:editId="3819E072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DB99199" w14:textId="685F3C35" w:rsidR="00DC4D2F" w:rsidRDefault="0034161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31364FC" w14:textId="101F8AE2" w:rsidR="00DC4D2F" w:rsidRDefault="0034161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TU23FL-CAD-HW4.1</w:t>
          </w:r>
        </w:p>
      </w:tc>
      <w:tc>
        <w:tcPr>
          <w:tcW w:w="0" w:type="auto"/>
          <w:vAlign w:val="bottom"/>
        </w:tcPr>
        <w:p w14:paraId="4A15FF8C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261E57F1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6EE8DE2E" w14:textId="77777777" w:rsidTr="00BF0BC4">
      <w:tc>
        <w:tcPr>
          <w:tcW w:w="1908" w:type="dxa"/>
        </w:tcPr>
        <w:p w14:paraId="7BAF5198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3C458EB" wp14:editId="2E94119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0FDA23A4" w14:textId="55891EBA" w:rsidR="00DC4D2F" w:rsidRDefault="0034161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E9601F3" w14:textId="4AD02972" w:rsidR="00DC4D2F" w:rsidRDefault="0034161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TU23FL-CAD-HW4.1</w:t>
          </w:r>
        </w:p>
      </w:tc>
      <w:tc>
        <w:tcPr>
          <w:tcW w:w="360" w:type="dxa"/>
          <w:vAlign w:val="bottom"/>
        </w:tcPr>
        <w:p w14:paraId="1BD5AA09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6A06C6A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A7858" w14:textId="77777777" w:rsidR="00A3444E" w:rsidRDefault="00A3444E" w:rsidP="00F25CD7">
      <w:pPr>
        <w:spacing w:after="0" w:line="240" w:lineRule="auto"/>
      </w:pPr>
      <w:r>
        <w:separator/>
      </w:r>
    </w:p>
  </w:footnote>
  <w:footnote w:type="continuationSeparator" w:id="0">
    <w:p w14:paraId="0BAF15AF" w14:textId="77777777" w:rsidR="00A3444E" w:rsidRDefault="00A3444E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6C0A78D3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1B2AAC8B" w14:textId="6BABC3F3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05E07969" w14:textId="3C310839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0F9E6E24" w14:textId="77231494" w:rsidR="00DC4D2F" w:rsidRDefault="0034161C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Jakob Werle</w:t>
          </w:r>
        </w:p>
        <w:p w14:paraId="4BF40902" w14:textId="0C71252C" w:rsidR="00DC4D2F" w:rsidRPr="003E4713" w:rsidRDefault="0034161C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10/2/2023</w:t>
          </w:r>
        </w:p>
      </w:tc>
    </w:tr>
  </w:tbl>
  <w:p w14:paraId="68CA3474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04B4572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61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161C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44E"/>
    <w:rsid w:val="00A34BC8"/>
    <w:rsid w:val="00A37EFA"/>
    <w:rsid w:val="00A435C3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4FA06"/>
  <w15:docId w15:val="{145AA908-FF65-4119-ABC4-67281D284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ob\software\TU\23FL\CAD\HW4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15</Pages>
  <Words>935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Jakob Werle</dc:creator>
  <cp:lastModifiedBy>Jakob Werle</cp:lastModifiedBy>
  <cp:revision>2</cp:revision>
  <dcterms:created xsi:type="dcterms:W3CDTF">2023-10-02T04:36:00Z</dcterms:created>
  <dcterms:modified xsi:type="dcterms:W3CDTF">2023-10-02T04:38:00Z</dcterms:modified>
</cp:coreProperties>
</file>